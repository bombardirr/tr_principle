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2449"/>
        <w:gridCol w:w="4539"/>
        <w:gridCol w:w="483"/>
        <w:gridCol w:w="2439"/>
      </w:tblGrid>
      <w:tr>
        <w:trPr>
          <w:trHeight w:val="780" w:hRule="atLeast"/>
        </w:trPr>
        <w:tc>
          <w:tcPr>
            <w:tcW w:w="9910" w:type="dxa"/>
            <w:gridSpan w:val="4"/>
            <w:tcBorders/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b/>
                <w:szCs w:val="28"/>
                <w:lang w:val="ru-RU" w:eastAsia="ru-RU"/>
              </w:rPr>
            </w:pPr>
            <w:r>
              <mc:AlternateContent>
                <mc:Choice Requires="wps">
                  <w:drawing>
                    <wp:anchor behindDoc="0" distT="0" distB="19050" distL="0" distR="19050" simplePos="0" locked="0" layoutInCell="1" allowOverlap="1" relativeHeight="4" wp14:anchorId="26467C88">
                      <wp:simplePos x="0" y="0"/>
                      <wp:positionH relativeFrom="column">
                        <wp:posOffset>-943610</wp:posOffset>
                      </wp:positionH>
                      <wp:positionV relativeFrom="paragraph">
                        <wp:posOffset>-939165</wp:posOffset>
                      </wp:positionV>
                      <wp:extent cx="228600" cy="228600"/>
                      <wp:effectExtent l="5080" t="5080" r="5715" b="5080"/>
                      <wp:wrapNone/>
                      <wp:docPr id="1" name="Надпись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86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a6a6a6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37"/>
                                    <w:widowControl w:val="false"/>
                                    <w:jc w:val="center"/>
                                    <w:rPr>
                                      <w:color w:val="A6A6A6"/>
                                      <w:sz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sdt>
                                    <w:sdtPr>
                                      <w:id w:val="1173251920"/>
                                      <w:placeholder>
                                        <w:docPart w:val="8897F995E57A485E8648478A958379AF"/>
                                      </w:placeholder>
                                    </w:sdtPr>
                                    <w:sdtContent>
                                      <w:r>
                                        <w:rPr/>
                                        <w:t>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Надпись 2" path="l-2147483648,-2147483643l-2147483628,-2147483627l-2147483648,-2147483643l-2147483626,-2147483625xe" fillcolor="white" stroked="t" o:allowincell="f" style="position:absolute;margin-left:-74.3pt;margin-top:-73.95pt;width:17.95pt;height:17.95pt;mso-wrap-style:square;v-text-anchor:top" wp14:anchorId="26467C88">
                      <v:fill o:detectmouseclick="t" type="solid" color2="black" opacity="0"/>
                      <v:stroke color="#a6a6a6" weight="9360" joinstyle="miter" endcap="flat"/>
                      <v:textbox>
                        <w:txbxContent>
                          <w:p>
                            <w:pPr>
                              <w:pStyle w:val="Style37"/>
                              <w:widowControl w:val="false"/>
                              <w:jc w:val="center"/>
                              <w:rPr>
                                <w:color w:val="A6A6A6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id w:val="330789914"/>
                                <w:placeholder>
                                  <w:docPart w:val="8897F995E57A485E8648478A958379AF"/>
                                </w:placeholder>
                              </w:sdtPr>
                              <w:sdtContent>
                                <w:r>
                                  <w:rPr/>
                                  <w:t>2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rFonts w:eastAsia="Times New Roman" w:cs="Times New Roman"/>
                <w:b/>
                <w:szCs w:val="28"/>
                <w:lang w:val="ru-RU" w:eastAsia="ru-RU"/>
              </w:rPr>
              <w:t xml:space="preserve">Автономная некоммерческая организация дополнительного профессионального образования «Техническая академия Росатома» </w:t>
            </w:r>
          </w:p>
          <w:p>
            <w:pPr>
              <w:pStyle w:val="Normal"/>
              <w:widowControl w:val="false"/>
              <w:spacing w:before="0" w:after="120"/>
              <w:jc w:val="center"/>
              <w:rPr>
                <w:rFonts w:eastAsia="Times New Roman" w:cs="Times New Roman"/>
                <w:b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/>
                <w:szCs w:val="28"/>
                <w:lang w:val="ru-RU" w:eastAsia="ru-RU"/>
              </w:rPr>
              <w:t xml:space="preserve">(АНО ДПО «Техническая академия Росатома») </w:t>
            </w:r>
          </w:p>
        </w:tc>
      </w:tr>
      <w:tr>
        <w:trPr>
          <w:trHeight w:val="142" w:hRule="atLeast"/>
        </w:trPr>
        <w:tc>
          <w:tcPr>
            <w:tcW w:w="9910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b/>
                <w:sz w:val="10"/>
                <w:szCs w:val="10"/>
                <w:lang w:val="ru-RU" w:eastAsia="ru-RU"/>
              </w:rPr>
            </w:pPr>
            <w:sdt>
              <w:sdtPr>
                <w:id w:val="671302930"/>
                <w:placeholder>
                  <w:docPart w:val="193D036F5D7D4AA19509993BF49DF479"/>
                </w:placeholder>
                <w:showingPlcHdr/>
              </w:sdtPr>
              <w:sdtContent>
                <w:r>
                  <w:rPr/>
                  <w:t xml:space="preserve"> </w:t>
                </w:r>
              </w:sdtContent>
            </w:sdt>
          </w:p>
        </w:tc>
      </w:tr>
      <w:tr>
        <w:trPr>
          <w:trHeight w:val="454" w:hRule="exact"/>
        </w:trPr>
        <w:tc>
          <w:tcPr>
            <w:tcW w:w="9910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b/>
                <w:sz w:val="40"/>
                <w:szCs w:val="40"/>
                <w:lang w:val="ru-RU" w:eastAsia="ru-RU"/>
              </w:rPr>
            </w:pPr>
            <w:r>
              <mc:AlternateContent>
                <mc:Choice Requires="wps">
                  <w:drawing>
                    <wp:anchor behindDoc="0" distT="0" distB="19050" distL="0" distR="19050" simplePos="0" locked="0" layoutInCell="1" allowOverlap="1" relativeHeight="2" wp14:anchorId="7D69C91A">
                      <wp:simplePos x="0" y="0"/>
                      <wp:positionH relativeFrom="column">
                        <wp:posOffset>-885190</wp:posOffset>
                      </wp:positionH>
                      <wp:positionV relativeFrom="paragraph">
                        <wp:posOffset>-1839595</wp:posOffset>
                      </wp:positionV>
                      <wp:extent cx="228600" cy="228600"/>
                      <wp:effectExtent l="5080" t="5080" r="5715" b="5080"/>
                      <wp:wrapNone/>
                      <wp:docPr id="2" name="Надпись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86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a6a6a6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37"/>
                                    <w:widowControl w:val="false"/>
                                    <w:jc w:val="center"/>
                                    <w:rPr>
                                      <w:color w:val="A6A6A6"/>
                                      <w:sz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A6A6A6"/>
                                      <w:sz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Надпись 2" path="l-2147483648,-2147483643l-2147483628,-2147483627l-2147483648,-2147483643l-2147483626,-2147483625xe" fillcolor="white" stroked="t" o:allowincell="f" style="position:absolute;margin-left:-69.7pt;margin-top:-144.85pt;width:17.95pt;height:17.95pt;mso-wrap-style:square;v-text-anchor:top" wp14:anchorId="7D69C91A">
                      <v:fill o:detectmouseclick="t" type="solid" color2="black" opacity="0"/>
                      <v:stroke color="#a6a6a6" weight="9360" joinstyle="miter" endcap="flat"/>
                      <v:textbox>
                        <w:txbxContent>
                          <w:p>
                            <w:pPr>
                              <w:pStyle w:val="Style37"/>
                              <w:widowControl w:val="false"/>
                              <w:jc w:val="center"/>
                              <w:rPr>
                                <w:color w:val="A6A6A6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A6A6A6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sdt>
              <w:sdtPr>
                <w:placeholder>
                  <w:docPart w:val="54C0BEDE39784C649C9D9A1A60761C8A"/>
                </w:placeholder>
                <w:id w:val="-172261701"/>
              </w:sdtPr>
              <w:sdtContent>
                <w:r>
                  <w:rPr>
                    <w:rFonts w:eastAsia="Times New Roman" w:cs="Times New Roman"/>
                    <w:b/>
                    <w:spacing w:val="80"/>
                    <w:sz w:val="40"/>
                    <w:szCs w:val="40"/>
                    <w:lang w:val="ru-RU" w:eastAsia="ru-RU"/>
                  </w:rPr>
                </w:r>
                <w:r>
                  <w:rPr>
                    <w:rFonts w:eastAsia="Times New Roman" w:cs="Times New Roman"/>
                    <w:b/>
                    <w:spacing w:val="80"/>
                    <w:sz w:val="40"/>
                    <w:szCs w:val="40"/>
                    <w:lang w:val="ru-RU" w:eastAsia="ru-RU"/>
                  </w:rPr>
                  <w:t>ПРИКАЗ</w:t>
                </w:r>
              </w:sdtContent>
            </w:sdt>
          </w:p>
        </w:tc>
      </w:tr>
      <w:tr>
        <w:trPr>
          <w:trHeight w:val="142" w:hRule="atLeast"/>
        </w:trPr>
        <w:tc>
          <w:tcPr>
            <w:tcW w:w="9910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b/>
                <w:sz w:val="10"/>
                <w:szCs w:val="10"/>
                <w:lang w:val="ru-RU" w:eastAsia="ru-RU"/>
              </w:rPr>
            </w:pPr>
            <w:sdt>
              <w:sdtPr>
                <w:id w:val="710787915"/>
                <w:placeholder>
                  <w:docPart w:val="E07DB05C7B69411E935CEA95D67A7BEE"/>
                </w:placeholder>
                <w:showingPlcHdr/>
              </w:sdtPr>
              <w:sdtContent>
                <w:r>
                  <w:rPr/>
                  <w:t xml:space="preserve"> </w:t>
                </w:r>
              </w:sdtContent>
            </w:sdt>
          </w:p>
        </w:tc>
      </w:tr>
      <w:tr>
        <w:trPr>
          <w:trHeight w:val="454" w:hRule="exact"/>
        </w:trPr>
        <w:tc>
          <w:tcPr>
            <w:tcW w:w="244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rFonts w:eastAsia="Times New Roman" w:cs="Times New Roman"/>
                <w:b/>
                <w:sz w:val="24"/>
                <w:lang w:val="ru-RU" w:eastAsia="ru-RU"/>
              </w:rPr>
            </w:pPr>
            <w:sdt>
              <w:sdtPr>
                <w:placeholder>
                  <w:docPart w:val="4C8EDB283DE74D2F9CD56AC6EFFE7875"/>
                </w:placeholder>
                <w:id w:val="-823500960"/>
                <w:showingPlcHdr/>
              </w:sdtPr>
              <w:sdtContent>
                <w:r>
                  <w:rPr>
                    <w:rStyle w:val="PlaceholderText"/>
                    <w:lang w:val="ru-RU"/>
                  </w:rPr>
                </w:r>
                <w:bookmarkStart w:id="0" w:name="stamp_date"/>
                <w:r>
                  <w:rPr>
                    <w:rStyle w:val="PlaceholderText"/>
                    <w:lang w:val="ru-RU"/>
                  </w:rPr>
                  <w:t xml:space="preserve"> </w:t>
                </w:r>
                <w:bookmarkEnd w:id="0"/>
                <w:r>
                  <w:rPr>
                    <w:rStyle w:val="PlaceholderText"/>
                    <w:lang w:val="ru-RU"/>
                  </w:rPr>
                </w:r>
              </w:sdtContent>
            </w:sdt>
          </w:p>
        </w:tc>
        <w:tc>
          <w:tcPr>
            <w:tcW w:w="4539" w:type="dxa"/>
            <w:tcBorders/>
            <w:vAlign w:val="bottom"/>
          </w:tcPr>
          <w:p>
            <w:pPr>
              <w:pStyle w:val="Normal"/>
              <w:widowControl w:val="false"/>
              <w:jc w:val="right"/>
              <w:rPr>
                <w:rFonts w:eastAsia="Times New Roman" w:cs="Times New Roman"/>
                <w:b/>
                <w:sz w:val="10"/>
                <w:szCs w:val="10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0"/>
                <w:szCs w:val="10"/>
                <w:lang w:val="ru-RU" w:eastAsia="ru-RU"/>
              </w:rPr>
            </w:r>
          </w:p>
        </w:tc>
        <w:tc>
          <w:tcPr>
            <w:tcW w:w="483" w:type="dxa"/>
            <w:tcBorders/>
            <w:vAlign w:val="bottom"/>
          </w:tcPr>
          <w:p>
            <w:pPr>
              <w:pStyle w:val="Normal"/>
              <w:widowControl w:val="false"/>
              <w:jc w:val="right"/>
              <w:rPr>
                <w:rFonts w:eastAsia="Times New Roman" w:cs="Times New Roman"/>
                <w:szCs w:val="28"/>
                <w:lang w:val="ru-RU" w:eastAsia="ru-RU"/>
              </w:rPr>
            </w:pPr>
            <w:sdt>
              <w:sdtPr>
                <w:id w:val="915121665"/>
                <w:placeholder>
                  <w:docPart w:val="65A8CDE30FCC4274AD86C36716D3E08D"/>
                </w:placeholder>
              </w:sdtPr>
              <w:sdtContent>
                <w:bookmarkStart w:id="1" w:name="stamp_number"/>
                <w:r>
                  <w:rPr/>
                  <w:t>№</w:t>
                </w:r>
              </w:sdtContent>
            </w:sdt>
            <w:bookmarkEnd w:id="1"/>
          </w:p>
        </w:tc>
        <w:tc>
          <w:tcPr>
            <w:tcW w:w="243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b/>
                <w:sz w:val="24"/>
                <w:lang w:val="ru-RU" w:eastAsia="ru-RU"/>
              </w:rPr>
            </w:pPr>
            <w:r>
              <w:rPr>
                <w:rFonts w:eastAsia="Times New Roman" w:cs="Times New Roman"/>
                <w:b/>
                <w:sz w:val="24"/>
                <w:lang w:val="ru-RU" w:eastAsia="ru-RU"/>
              </w:rPr>
            </w:r>
          </w:p>
        </w:tc>
      </w:tr>
      <w:tr>
        <w:trPr>
          <w:trHeight w:val="340" w:hRule="exact"/>
        </w:trPr>
        <w:tc>
          <w:tcPr>
            <w:tcW w:w="9910" w:type="dxa"/>
            <w:gridSpan w:val="4"/>
            <w:tcBorders/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sdt>
              <w:sdtPr>
                <w:id w:val="1957132854"/>
                <w:placeholder>
                  <w:docPart w:val="ED86E3CDF0E74CE5A86E80E802BB3D84"/>
                </w:placeholder>
              </w:sdtPr>
              <w:sdtContent>
                <w:r>
                  <w:rPr/>
                  <w:t>г. Обнинск, Калужская область</w:t>
                </w:r>
              </w:sdtContent>
            </w:sdt>
          </w:p>
        </w:tc>
      </w:tr>
      <w:tr>
        <w:trPr>
          <w:trHeight w:val="454" w:hRule="exact"/>
        </w:trPr>
        <w:tc>
          <w:tcPr>
            <w:tcW w:w="9910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sdt>
              <w:sdtPr>
                <w:id w:val="1546851195"/>
                <w:placeholder>
                  <w:docPart w:val="D0E1B79E7B0544D78EAD59CC4F01CBAD"/>
                </w:placeholder>
                <w:showingPlcHdr/>
              </w:sdtPr>
              <w:sdtContent>
                <w:r>
                  <w:rPr/>
                  <w:t xml:space="preserve"> </w:t>
                </w:r>
              </w:sdtContent>
            </w:sdt>
          </w:p>
        </w:tc>
      </w:tr>
      <w:tr>
        <w:trPr>
          <w:trHeight w:val="170" w:hRule="atLeast"/>
        </w:trPr>
        <w:tc>
          <w:tcPr>
            <w:tcW w:w="9910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sdt>
              <w:sdtPr>
                <w:id w:val="1579035964"/>
                <w:placeholder>
                  <w:docPart w:val="9F9BFF269477494B8AB2429FDCA038EE"/>
                </w:placeholder>
                <w:alias w:val="Заголовок приказа. Не более 5 строк"/>
              </w:sdtPr>
              <w:sdtContent>
                <w:r>
                  <w:rPr/>
                  <w:t>О подготовке графика отпусков на 2026 год</w:t>
                </w:r>
              </w:sdtContent>
            </w:sdt>
          </w:p>
        </w:tc>
      </w:tr>
      <w:tr>
        <w:trPr>
          <w:trHeight w:val="454" w:hRule="exact"/>
        </w:trPr>
        <w:tc>
          <w:tcPr>
            <w:tcW w:w="9910" w:type="dxa"/>
            <w:gridSpan w:val="4"/>
            <w:tcBorders/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sdt>
              <w:sdtPr>
                <w:id w:val="344306823"/>
                <w:placeholder>
                  <w:docPart w:val="50DC4942DFAE4D8AADA2ACB36359BC53"/>
                </w:placeholder>
                <w:showingPlcHdr/>
              </w:sdtPr>
              <w:sdtContent>
                <w:r>
                  <w:rPr/>
                  <w:t xml:space="preserve"> </w:t>
                </w:r>
              </w:sdtContent>
            </w:sdt>
          </w:p>
        </w:tc>
      </w:tr>
    </w:tbl>
    <w:p>
      <w:pPr>
        <w:pStyle w:val="Normal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своевременного составления графика отпусков на 2026 календарный год и в целях исполнения требований статьи 123 Трудового кодекса Российской Федерации</w:t>
      </w:r>
    </w:p>
    <w:p>
      <w:pPr>
        <w:pStyle w:val="Normal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mc:AlternateContent>
          <mc:Choice Requires="wps">
            <w:drawing>
              <wp:anchor behindDoc="0" distT="0" distB="1270" distL="0" distR="8890" simplePos="0" locked="0" layoutInCell="1" allowOverlap="1" relativeHeight="6" wp14:anchorId="79FCFC95">
                <wp:simplePos x="0" y="0"/>
                <wp:positionH relativeFrom="column">
                  <wp:posOffset>3981450</wp:posOffset>
                </wp:positionH>
                <wp:positionV relativeFrom="topMargin">
                  <wp:posOffset>215900</wp:posOffset>
                </wp:positionV>
                <wp:extent cx="2314575" cy="474980"/>
                <wp:effectExtent l="635" t="0" r="0" b="0"/>
                <wp:wrapNone/>
                <wp:docPr id="3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440" cy="47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List>
                                <w:docPartGallery w:val="Quick Parts"/>
                                <w:docPartCategory w:val="ДСП"/>
                              </w:docPartList>
                              <w:id w:val="280262812"/>
                              <w:placeholder>
                                <w:docPart w:val="0A1933D7B0FC4C32AD1056FF3FC8F24E"/>
                              </w:placeholder>
                              <w:showingPlcHdr/>
                              <w:alias w:val="пометка дсп/кт"/>
                              <w:tag w:val="пометка дсп/кт"/>
                            </w:sdtPr>
                            <w:sdtContent>
                              <w:p>
                                <w:pPr>
                                  <w:pStyle w:val="Style37"/>
                                  <w:rPr>
                                    <w:lang w:val="ru-RU"/>
                                  </w:rPr>
                                </w:pPr>
                                <w:r>
                                  <w:rPr>
                                    <w:rStyle w:val="PlaceholderText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" path="m0,0l-2147483645,0l-2147483645,-2147483646l0,-2147483646xe" fillcolor="white" stroked="f" o:allowincell="f" style="position:absolute;margin-left:313.5pt;margin-top:17pt;width:182.2pt;height:37.35pt;mso-wrap-style:square;v-text-anchor:top" wp14:anchorId="79FCFC95">
                <v:fill o:detectmouseclick="t" type="solid" color2="black"/>
                <v:stroke color="#3465a4" weight="9360" joinstyle="miter" endcap="flat"/>
                <v:textbox>
                  <w:txbxContent>
                    <w:sdt>
                      <w:sdtPr>
                        <w:docPartList>
                          <w:docPartGallery w:val="Quick Parts"/>
                          <w:docPartCategory w:val="ДСП"/>
                        </w:docPartList>
                        <w:id w:val="1350462885"/>
                        <w:placeholder>
                          <w:docPart w:val="0A1933D7B0FC4C32AD1056FF3FC8F24E"/>
                        </w:placeholder>
                        <w:showingPlcHdr/>
                        <w:alias w:val="пометка дсп/кт"/>
                        <w:tag w:val="пометка дсп/кт"/>
                      </w:sdtPr>
                      <w:sdtContent>
                        <w:p>
                          <w:pPr>
                            <w:pStyle w:val="Style37"/>
                            <w:rPr>
                              <w:lang w:val="ru-RU"/>
                            </w:rPr>
                          </w:pPr>
                          <w:r>
                            <w:rPr>
                              <w:rStyle w:val="PlaceholderText"/>
                              <w:lang w:val="ru-RU"/>
                            </w:rPr>
                            <w:t xml:space="preserve"> </w:t>
                          </w:r>
                        </w:p>
                      </w:sdtContent>
                    </w:sdt>
                  </w:txbxContent>
                </v:textbox>
                <w10:wrap type="none"/>
              </v:rect>
            </w:pict>
          </mc:Fallback>
        </mc:AlternateContent>
      </w:r>
    </w:p>
    <w:sdt>
      <w:sdtPr>
        <w:id w:val="1142194508"/>
        <w:placeholder>
          <w:docPart w:val="DefaultPlaceholder_-1854013440"/>
        </w:placeholder>
      </w:sdtPr>
      <w:sdtContent>
        <w:p>
          <w:pPr>
            <w:pStyle w:val="Normal"/>
            <w:ind w:firstLine="709"/>
            <w:jc w:val="both"/>
            <w:rPr>
              <w:rFonts w:cs="Times New Roman"/>
              <w:szCs w:val="28"/>
              <w:lang w:val="ru-RU"/>
            </w:rPr>
          </w:pPr>
          <w:r>
            <w:rPr>
              <w:rFonts w:cs="Times New Roman"/>
              <w:szCs w:val="28"/>
              <w:lang w:val="ru-RU"/>
            </w:rPr>
            <w:t>ПРИКАЗЫВАЮ:</w:t>
          </w:r>
        </w:p>
        <w:p>
          <w:pPr>
            <w:pStyle w:val="Normal"/>
            <w:ind w:firstLine="709"/>
            <w:jc w:val="both"/>
            <w:rPr>
              <w:rFonts w:cs="Times New Roman"/>
              <w:szCs w:val="28"/>
              <w:lang w:val="ru-RU"/>
            </w:rPr>
          </w:pPr>
          <w:r>
            <w:rPr>
              <w:rFonts w:cs="Times New Roman"/>
              <w:szCs w:val="28"/>
              <w:lang w:val="ru-RU"/>
            </w:rPr>
          </w:r>
        </w:p>
      </w:sdtContent>
    </w:sdt>
    <w:p>
      <w:pPr>
        <w:pStyle w:val="1"/>
        <w:numPr>
          <w:ilvl w:val="0"/>
          <w:numId w:val="2"/>
        </w:numPr>
        <w:rPr/>
      </w:pPr>
      <w:r>
        <w:rPr/>
        <w:t>Руководителям подразделений представить в группу по работе с персоналом проект графика ежегодных оплачиваемых отпусков работников подчиненного подразделения на 2026 год с указанием количества всех дней отпуска (включая остатки), даты начала отпуска и подписью работника по строго указанной форме (приложение к приказу).</w:t>
      </w:r>
    </w:p>
    <w:p>
      <w:pPr>
        <w:pStyle w:val="1"/>
        <w:numPr>
          <w:ilvl w:val="0"/>
          <w:numId w:val="0"/>
        </w:numPr>
        <w:ind w:left="709" w:hanging="0"/>
        <w:rPr/>
      </w:pPr>
      <w:r>
        <w:rPr/>
        <w:t>Срок – 18.11.2025.</w:t>
      </w:r>
    </w:p>
    <w:p>
      <w:pPr>
        <w:pStyle w:val="1"/>
        <w:numPr>
          <w:ilvl w:val="0"/>
          <w:numId w:val="2"/>
        </w:numPr>
        <w:rPr/>
      </w:pPr>
      <w:r>
        <w:rPr/>
        <w:t>Проректорам – директорам филиалов Солнцеву А.В., Гордееву М.А., Халецкой М.В. представить проект графика отпусков филиалов на 2026 год в группу по работе с персоналом.</w:t>
      </w:r>
    </w:p>
    <w:p>
      <w:pPr>
        <w:pStyle w:val="1"/>
        <w:numPr>
          <w:ilvl w:val="0"/>
          <w:numId w:val="0"/>
        </w:numPr>
        <w:ind w:left="709" w:hanging="0"/>
        <w:rPr/>
      </w:pPr>
      <w:r>
        <w:rPr/>
        <w:t>Срок – 18.11.2025.</w:t>
      </w:r>
    </w:p>
    <w:p>
      <w:pPr>
        <w:pStyle w:val="1"/>
        <w:numPr>
          <w:ilvl w:val="0"/>
          <w:numId w:val="2"/>
        </w:numPr>
        <w:rPr/>
      </w:pPr>
      <w:r>
        <w:rPr/>
        <w:t>При планировании графика отпусков на 2026 год руководителям подразделений руководствоваться непрерывностью учебной деятельности, взаимозаменяемостью на период отпуска, возможностью предоставления ежегодного оплачиваемого отпуска в удобное время для некоторых категорий работников, планирования целого отпуска.</w:t>
      </w:r>
    </w:p>
    <w:p>
      <w:pPr>
        <w:pStyle w:val="1"/>
        <w:numPr>
          <w:ilvl w:val="0"/>
          <w:numId w:val="2"/>
        </w:numPr>
        <w:rPr/>
      </w:pPr>
      <w:r>
        <w:rPr/>
        <w:t>Руководителю группы по работе с персоналом Сухомлиновой А.Б. подготовить для утверждения сводный график ежегодных оплачиваемых отпусков работников АНО ДПО «Техническая академия Росатома».</w:t>
      </w:r>
    </w:p>
    <w:p>
      <w:pPr>
        <w:pStyle w:val="1"/>
        <w:numPr>
          <w:ilvl w:val="0"/>
          <w:numId w:val="0"/>
        </w:numPr>
        <w:ind w:left="709" w:hanging="0"/>
        <w:rPr/>
      </w:pPr>
      <w:r>
        <w:rPr/>
        <w:t>Срок – 12.12.2025.</w:t>
      </w:r>
    </w:p>
    <w:p>
      <w:pPr>
        <w:pStyle w:val="Normal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</w:p>
    <w:p>
      <w:pPr>
        <w:pStyle w:val="Normal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</w:p>
    <w:tbl>
      <w:tblPr>
        <w:tblStyle w:val="a4"/>
        <w:tblW w:w="990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VBand="1" w:val="04a0" w:noHBand="0" w:lastColumn="0" w:firstColumn="1" w:lastRow="0" w:firstRow="1"/>
      </w:tblPr>
      <w:tblGrid>
        <w:gridCol w:w="3260"/>
        <w:gridCol w:w="3828"/>
        <w:gridCol w:w="424"/>
        <w:gridCol w:w="2392"/>
      </w:tblGrid>
      <w:tr>
        <w:trPr/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698012433"/>
              <w:placeholder>
                <w:docPart w:val="AF14CD044BFF4739BBA9A144A8F8D02B"/>
              </w:placeholder>
              <w:alias w:val="Должность без указания организации"/>
              <w:tag w:val="Должность без указания организации"/>
            </w:sdtPr>
            <w:sdtContent>
              <w:p>
                <w:pPr>
                  <w:pStyle w:val="Normal"/>
                  <w:widowControl/>
                  <w:spacing w:before="0" w:after="0"/>
                  <w:jc w:val="left"/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rFonts w:eastAsia="Calibri" w:cs="Times New Roman"/>
                    <w:kern w:val="0"/>
                    <w:szCs w:val="28"/>
                    <w:lang w:val="ru-RU" w:eastAsia="en-US" w:bidi="ar-SA"/>
                  </w:rPr>
                  <w:t>Первый проректор по основной деятельности</w:t>
                </w:r>
                <w:bookmarkStart w:id="2" w:name="stamp_UKEP_signature"/>
              </w:p>
            </w:sdtContent>
          </w:sdt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672463119"/>
              <w:placeholder>
                <w:docPart w:val="921905FD716342ADB200CA548F596A6E"/>
              </w:placeholder>
              <w:showingPlcHdr/>
            </w:sdtPr>
            <w:sdtContent>
              <w:p>
                <w:pPr>
                  <w:pStyle w:val="Normal"/>
                  <w:widowControl/>
                  <w:spacing w:before="0" w:after="0"/>
                  <w:ind w:left="-114" w:right="0" w:hanging="0"/>
                  <w:jc w:val="left"/>
                  <w:rPr>
                    <w:rFonts w:cs="Times New Roman"/>
                    <w:szCs w:val="28"/>
                    <w:lang w:val="ru-RU"/>
                  </w:rPr>
                </w:pPr>
                <w:bookmarkEnd w:id="2"/>
                <w:r>
                  <w:rPr>
                    <w:rStyle w:val="PlaceholderText"/>
                    <w:rFonts w:eastAsia="Calibri" w:cs="Times New Roman"/>
                    <w:kern w:val="0"/>
                    <w:szCs w:val="24"/>
                    <w:lang w:val="en-GB" w:eastAsia="en-US" w:bidi="ar-SA"/>
                  </w:rPr>
                  <w:t xml:space="preserve"> </w:t>
                </w:r>
              </w:p>
            </w:sdtContent>
          </w:sdt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sdt>
            <w:sdtPr>
              <w:id w:val="248669200"/>
              <w:placeholder>
                <w:docPart w:val="B829709CFF054D649500148669F32044"/>
              </w:placeholder>
              <w:showingPlcHdr/>
            </w:sdtPr>
            <w:sdtContent>
              <w:p>
                <w:pPr>
                  <w:pStyle w:val="Normal"/>
                  <w:widowControl/>
                  <w:spacing w:before="0" w:after="0"/>
                  <w:ind w:left="-114" w:right="0" w:hanging="0"/>
                  <w:jc w:val="right"/>
                  <w:rPr>
                    <w:rFonts w:cs="Times New Roman"/>
                    <w:szCs w:val="28"/>
                    <w:lang w:val="ru-RU"/>
                  </w:rPr>
                </w:pPr>
                <w:bookmarkStart w:id="3" w:name="stamp_PEP_signature"/>
                <w:r>
                  <w:rPr>
                    <w:rFonts w:eastAsia="Calibri" w:cs="Times New Roman"/>
                    <w:kern w:val="0"/>
                    <w:szCs w:val="28"/>
                    <w:lang w:val="ru-RU" w:eastAsia="en-US" w:bidi="ar-SA"/>
                  </w:rPr>
                  <w:t xml:space="preserve"> </w:t>
                </w:r>
                <w:bookmarkEnd w:id="3"/>
              </w:p>
            </w:sdtContent>
          </w:sdt>
        </w:tc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rFonts w:cs="Times New Roman"/>
                <w:szCs w:val="28"/>
                <w:lang w:val="ru-RU"/>
              </w:rPr>
            </w:pPr>
            <w:sdt>
              <w:sdtPr>
                <w:placeholder>
                  <w:docPart w:val="23B55217FC9A408C8323EF9D4219F8E5"/>
                </w:placeholder>
                <w:alias w:val="И.О. Фамилия подписанта"/>
                <w:tag w:val="И.О. Фамилия подписанта"/>
                <w:id w:val="1493604003"/>
              </w:sdtPr>
              <w:sdtContent>
                <w:r>
                  <w:rPr>
                    <w:rFonts w:eastAsia="Calibri" w:cs="Times New Roman"/>
                    <w:kern w:val="0"/>
                    <w:szCs w:val="28"/>
                    <w:lang w:val="ru-RU" w:eastAsia="en-US" w:bidi="ar-SA"/>
                  </w:rPr>
                </w:r>
                <w:r>
                  <w:rPr>
                    <w:rFonts w:eastAsia="Calibri" w:cs="Times New Roman"/>
                    <w:kern w:val="0"/>
                    <w:szCs w:val="28"/>
                    <w:lang w:val="ru-RU" w:eastAsia="en-US" w:bidi="ar-SA"/>
                  </w:rPr>
                  <w:t>В.В. Аспидов</w:t>
                </w:r>
              </w:sdtContent>
            </w:sdt>
          </w:p>
        </w:tc>
      </w:tr>
    </w:tbl>
    <w:p>
      <w:pPr>
        <w:pStyle w:val="Normal"/>
        <w:spacing w:before="0" w:after="120"/>
        <w:rPr>
          <w:lang w:val="ru-RU"/>
        </w:rPr>
      </w:pPr>
      <w:r>
        <w:rPr>
          <w:lang w:val="ru-RU"/>
        </w:rPr>
        <mc:AlternateContent>
          <mc:Choice Requires="wps">
            <w:drawing>
              <wp:anchor behindDoc="0" distT="635" distB="3810" distL="114300" distR="114300" simplePos="0" locked="0" layoutInCell="0" allowOverlap="0" relativeHeight="8" wp14:anchorId="48933D5A">
                <wp:simplePos x="0" y="0"/>
                <wp:positionH relativeFrom="margin">
                  <wp:posOffset>0</wp:posOffset>
                </wp:positionH>
                <wp:positionV relativeFrom="margin">
                  <wp:posOffset>8824595</wp:posOffset>
                </wp:positionV>
                <wp:extent cx="5853430" cy="407670"/>
                <wp:effectExtent l="0" t="0" r="0" b="3810"/>
                <wp:wrapTopAndBottom/>
                <wp:docPr id="4" name="Поле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3600" cy="40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7"/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</w:pPr>
                            <w:sdt>
                              <w:sdtPr>
                                <w:id w:val="2040583373"/>
                                <w:alias w:val="Фамилия имя отчество полностью, например: Петров Илья Николаевич"/>
                                <w:tag w:val="Фамилия имя отчество полностью, например: Петров Илья Николаевич"/>
                              </w:sdtPr>
                              <w:sdtContent>
                                <w:r>
                                  <w:rPr>
                                    <w:color w:val="000000"/>
                                  </w:rPr>
                                  <w:t>Сухомлинова Анастасия Борисовна</w:t>
                                </w:r>
                              </w:sdtContent>
                            </w:sdt>
                          </w:p>
                          <w:p>
                            <w:pPr>
                              <w:pStyle w:val="Style37"/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Cs w:val="28"/>
                                <w:lang w:val="ru-RU"/>
                              </w:rPr>
                              <w:t>(</w:t>
                            </w:r>
                            <w:sdt>
                              <w:sdtPr>
                                <w:alias w:val="код"/>
                                <w:tag w:val="код"/>
                                <w:id w:val="1696573320"/>
                              </w:sdtPr>
                              <w:sdtContent>
                                <w:r>
                                  <w:rPr>
                                    <w:rFonts w:cs="Times New Roman"/>
                                    <w:szCs w:val="28"/>
                                    <w:lang w:val="ru-RU"/>
                                  </w:rPr>
                                </w:r>
                                <w:r>
                                  <w:rPr>
                                    <w:rFonts w:cs="Times New Roman"/>
                                    <w:szCs w:val="28"/>
                                    <w:lang w:val="ru-RU"/>
                                  </w:rPr>
                                  <w:t>484</w:t>
                                </w:r>
                              </w:sdtContent>
                            </w:sdt>
                            <w:r>
                              <w:rPr>
                                <w:rFonts w:cs="Times New Roman"/>
                                <w:color w:val="000000"/>
                                <w:szCs w:val="28"/>
                                <w:lang w:val="ru-RU"/>
                              </w:rPr>
                              <w:t xml:space="preserve">) </w:t>
                            </w:r>
                            <w:sdt>
                              <w:sdtPr>
                                <w:alias w:val="номер телефона исполнителя, например: 270-00-01, вн. 00-00"/>
                                <w:tag w:val="номер телефона исполнителя, например: 270-00-01"/>
                                <w:id w:val="1540394741"/>
                              </w:sdtPr>
                              <w:sdtContent>
                                <w:r>
                                  <w:rPr>
                                    <w:rFonts w:cs="Times New Roman"/>
                                    <w:szCs w:val="28"/>
                                    <w:lang w:val="ru-RU"/>
                                  </w:rPr>
                                </w:r>
                                <w:r>
                                  <w:rPr>
                                    <w:rFonts w:cs="Times New Roman"/>
                                    <w:szCs w:val="28"/>
                                    <w:lang w:val="ru-RU"/>
                                  </w:rPr>
                                  <w:t>392-88-80</w:t>
                                </w:r>
                              </w:sdtContent>
                            </w:sdt>
                            <w:r>
                              <w:rPr>
                                <w:rFonts w:cs="Times New Roman"/>
                                <w:color w:val="000000"/>
                                <w:szCs w:val="28"/>
                                <w:lang w:val="ru-RU"/>
                              </w:rPr>
                              <w:t>, вн. 14-51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Поле 6" path="m0,0l-2147483645,0l-2147483645,-2147483646l0,-2147483646xe" fillcolor="white" stroked="f" o:allowincell="f" style="position:absolute;margin-left:0pt;margin-top:694.85pt;width:460.85pt;height:32.05pt;mso-wrap-style:square;v-text-anchor:top;mso-position-horizontal-relative:margin;mso-position-vertical-relative:margin" wp14:anchorId="48933D5A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Style37"/>
                        <w:rPr>
                          <w:rFonts w:cs="Times New Roman"/>
                          <w:szCs w:val="28"/>
                          <w:lang w:val="ru-RU"/>
                        </w:rPr>
                      </w:pPr>
                      <w:sdt>
                        <w:sdtPr>
                          <w:id w:val="116326980"/>
                          <w:alias w:val="Фамилия имя отчество полностью, например: Петров Илья Николаевич"/>
                          <w:tag w:val="Фамилия имя отчество полностью, например: Петров Илья Николаевич"/>
                        </w:sdtPr>
                        <w:sdtContent>
                          <w:r>
                            <w:rPr>
                              <w:color w:val="000000"/>
                            </w:rPr>
                            <w:t>Сухомлинова Анастасия Борисовна</w:t>
                          </w:r>
                        </w:sdtContent>
                      </w:sdt>
                    </w:p>
                    <w:p>
                      <w:pPr>
                        <w:pStyle w:val="Style37"/>
                        <w:rPr>
                          <w:rFonts w:cs="Times New Roman"/>
                          <w:szCs w:val="28"/>
                          <w:lang w:val="ru-RU"/>
                        </w:rPr>
                      </w:pPr>
                      <w:r>
                        <w:rPr>
                          <w:rFonts w:cs="Times New Roman"/>
                          <w:color w:val="000000"/>
                          <w:szCs w:val="28"/>
                          <w:lang w:val="ru-RU"/>
                        </w:rPr>
                        <w:t>(</w:t>
                      </w:r>
                      <w:sdt>
                        <w:sdtPr>
                          <w:alias w:val="код"/>
                          <w:tag w:val="код"/>
                          <w:id w:val="1696573320"/>
                        </w:sdtPr>
                        <w:sdtContent>
                          <w:r>
                            <w:rPr>
                              <w:rFonts w:cs="Times New Roman"/>
                              <w:szCs w:val="28"/>
                              <w:lang w:val="ru-RU"/>
                            </w:rPr>
                          </w:r>
                          <w:r>
                            <w:rPr>
                              <w:rFonts w:cs="Times New Roman"/>
                              <w:szCs w:val="28"/>
                              <w:lang w:val="ru-RU"/>
                            </w:rPr>
                            <w:t>484</w:t>
                          </w:r>
                        </w:sdtContent>
                      </w:sdt>
                      <w:r>
                        <w:rPr>
                          <w:rFonts w:cs="Times New Roman"/>
                          <w:color w:val="000000"/>
                          <w:szCs w:val="28"/>
                          <w:lang w:val="ru-RU"/>
                        </w:rPr>
                        <w:t xml:space="preserve">) </w:t>
                      </w:r>
                      <w:sdt>
                        <w:sdtPr>
                          <w:alias w:val="номер телефона исполнителя, например: 270-00-01, вн. 00-00"/>
                          <w:tag w:val="номер телефона исполнителя, например: 270-00-01"/>
                          <w:id w:val="1540394741"/>
                        </w:sdtPr>
                        <w:sdtContent>
                          <w:r>
                            <w:rPr>
                              <w:rFonts w:cs="Times New Roman"/>
                              <w:szCs w:val="28"/>
                              <w:lang w:val="ru-RU"/>
                            </w:rPr>
                          </w:r>
                          <w:r>
                            <w:rPr>
                              <w:rFonts w:cs="Times New Roman"/>
                              <w:szCs w:val="28"/>
                              <w:lang w:val="ru-RU"/>
                            </w:rPr>
                            <w:t>392-88-80</w:t>
                          </w:r>
                        </w:sdtContent>
                      </w:sdt>
                      <w:r>
                        <w:rPr>
                          <w:rFonts w:cs="Times New Roman"/>
                          <w:color w:val="000000"/>
                          <w:szCs w:val="28"/>
                          <w:lang w:val="ru-RU"/>
                        </w:rPr>
                        <w:t>, вн. 14-51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0" w:after="120"/>
        <w:ind w:firstLine="709"/>
        <w:rPr>
          <w:lang w:val="ru-RU"/>
        </w:rPr>
      </w:pPr>
      <w:r>
        <w:rPr>
          <w:lang w:val="ru-RU"/>
        </w:rPr>
        <w:t>Исп. 1 экз. в дело.</w:t>
      </w:r>
    </w:p>
    <w:p>
      <w:pPr>
        <w:pStyle w:val="Normal"/>
        <w:tabs>
          <w:tab w:val="clear" w:pos="720"/>
          <w:tab w:val="left" w:pos="1134" w:leader="none"/>
        </w:tabs>
        <w:spacing w:before="0" w:after="120"/>
        <w:ind w:left="709" w:hanging="0"/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20"/>
          <w:tab w:val="left" w:pos="1134" w:leader="none"/>
        </w:tabs>
        <w:spacing w:before="0" w:after="120"/>
        <w:ind w:left="709" w:hanging="0"/>
        <w:rPr>
          <w:lang w:val="ru-RU"/>
        </w:rPr>
      </w:pPr>
      <w:r>
        <w:rPr>
          <w:lang w:val="ru-RU"/>
        </w:rPr>
        <w:t>Ознакомить с приказом от __________ № ____________</w:t>
      </w:r>
    </w:p>
    <w:p>
      <w:pPr>
        <w:pStyle w:val="Style36"/>
        <w:numPr>
          <w:ilvl w:val="0"/>
          <w:numId w:val="0"/>
        </w:numPr>
        <w:tabs>
          <w:tab w:val="left" w:pos="1134" w:leader="none"/>
          <w:tab w:val="left" w:pos="1276" w:leader="none"/>
        </w:tabs>
        <w:ind w:left="709" w:hanging="0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sectPr>
          <w:type w:val="nextPage"/>
          <w:pgSz w:w="11906" w:h="16838"/>
          <w:pgMar w:left="1418" w:right="567" w:gutter="0" w:header="0" w:top="1134" w:footer="0" w:bottom="1134"/>
          <w:pgNumType w:fmt="decimal"/>
          <w:formProt w:val="false"/>
          <w:textDirection w:val="lrTb"/>
          <w:docGrid w:type="default" w:linePitch="312" w:charSpace="4294952754"/>
        </w:sectPr>
      </w:pP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Аброськин П.Н.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Андриянов А.А.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Артеменко А.А.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Архипова Ю.В.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Аспидов В.В.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Безуглов Д.Ю.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Билык Е.А.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Богданов Р.В.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Бодров С.В.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Бойков С.Ю.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Бологов Е.П.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Бурин Е.В.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Бурлов С.В.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Васильева О.В.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Вересов А.Г.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Газина Е.И.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Гераськин А.С.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Гераськина П.И.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Голушко В.В.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Гордеев М.А.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Громыко А.Ю.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Денисов В.М.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Домнена С.Ю.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Жданова Н.А.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Журавлев П.В.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Иванцова Ю.А.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Ильин А.А.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Каверина А.А.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Казакова Е.П.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Казанский Н.Н.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Камина И.А.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Карев А.В.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Кириенко А.В.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Кириллов В.Ю.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Кирютина О.Ю.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Копытков В.М.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Корус В.А.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Косов Р.О.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Косова Ю.С.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Кукса М.М.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Купчик Д.А.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Лазоркин П.К.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Лашкевич Л.В.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Ледяев В.В.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Малыгин Е.А.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Маркеева А.А.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Мартиросян М.М.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Митин В.А.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Мишустин А.А.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Муркин А.В.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Мурыгин Ю.В.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Мурыгина Ю.В.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Николаев А.Н.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Николаев Л.И.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Новокщенов В.А.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Ногарев А.М.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Овчинников Р.И.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Отдельнов С.Н.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Полев Е.И.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Поливода Б.И.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Проказина И.А.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Пупова О.В.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Разгаров П.Е.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Родионов А.В.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Сивохина Н.Ю.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Симонов Д.П.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Солнцев А.В.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Соловьев С.В.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Стриленко Г.И.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Сусликов А.А.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Тепина Н.В.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Трофимова О.А.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Усенко С.В.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Филатова О.Л.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Фролкин В.Н.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Халецкая М.В.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Чалый О.В.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Чернецкая Е.Д.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Чиканкова Е.В.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Шабанова В.Н.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Янович Ю.М.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Яценко О.А.</w:t>
      </w:r>
    </w:p>
    <w:p>
      <w:pPr>
        <w:pStyle w:val="Style36"/>
        <w:numPr>
          <w:ilvl w:val="0"/>
          <w:numId w:val="4"/>
        </w:numPr>
        <w:tabs>
          <w:tab w:val="clear" w:pos="1276"/>
          <w:tab w:val="left" w:pos="993" w:leader="none"/>
        </w:tabs>
        <w:suppressAutoHyphens w:val="true"/>
        <w:spacing w:lineRule="atLeast" w:line="20" w:before="0" w:after="60"/>
        <w:ind w:left="993" w:hanging="426"/>
        <w:rPr/>
      </w:pPr>
      <w:r>
        <w:rPr/>
        <w:t>Яцкевич Ю.В.</w:t>
      </w:r>
    </w:p>
    <w:p>
      <w:pPr>
        <w:sectPr>
          <w:type w:val="continuous"/>
          <w:pgSz w:w="11906" w:h="16838"/>
          <w:pgMar w:left="1418" w:right="567" w:gutter="0" w:header="0" w:top="1134" w:footer="0" w:bottom="1134"/>
          <w:cols w:num="3" w:space="0" w:equalWidth="true" w:sep="false"/>
          <w:formProt w:val="false"/>
          <w:textDirection w:val="lrTb"/>
          <w:docGrid w:type="default" w:linePitch="312" w:charSpace="4294952754"/>
        </w:sectPr>
      </w:pPr>
    </w:p>
    <w:tbl>
      <w:tblPr>
        <w:tblStyle w:val="10"/>
        <w:tblW w:w="151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0631"/>
        <w:gridCol w:w="4536"/>
      </w:tblGrid>
      <w:tr>
        <w:trPr>
          <w:trHeight w:val="1412" w:hRule="atLeast"/>
        </w:trPr>
        <w:tc>
          <w:tcPr>
            <w:tcW w:w="106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cs="Times New Roman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Приложение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cs="Times New Roman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к приказу АНО ДПО «Техническая академия Росатома»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cs="Times New Roman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r>
          </w:p>
        </w:tc>
      </w:tr>
    </w:tbl>
    <w:p>
      <w:pPr>
        <w:pStyle w:val="Normal"/>
        <w:suppressAutoHyphens w:val="true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</w:p>
    <w:p>
      <w:pPr>
        <w:pStyle w:val="Normal"/>
        <w:suppressAutoHyphens w:val="true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</w:p>
    <w:p>
      <w:pPr>
        <w:pStyle w:val="Normal"/>
        <w:suppressAutoHyphens w:val="true"/>
        <w:jc w:val="center"/>
        <w:rPr>
          <w:lang w:val="ru-RU"/>
        </w:rPr>
      </w:pPr>
      <w:r>
        <w:rPr>
          <w:lang w:val="ru-RU"/>
        </w:rPr>
        <w:t>Проект графика отпусков на 2026 год для работников подразделения _______________________________________________</w:t>
      </w:r>
    </w:p>
    <w:p>
      <w:pPr>
        <w:pStyle w:val="Normal"/>
        <w:suppressAutoHyphens w:val="true"/>
        <w:jc w:val="center"/>
        <w:rPr>
          <w:lang w:val="ru-RU"/>
        </w:rPr>
      </w:pPr>
      <w:r>
        <w:rPr>
          <w:lang w:val="ru-RU"/>
        </w:rPr>
      </w:r>
      <w:bookmarkStart w:id="4" w:name="_GoBack"/>
      <w:bookmarkStart w:id="5" w:name="_GoBack"/>
      <w:bookmarkEnd w:id="5"/>
    </w:p>
    <w:p>
      <w:pPr>
        <w:pStyle w:val="Normal"/>
        <w:suppressAutoHyphens w:val="true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noVBand="0" w:val="0000" w:noHBand="0" w:lastColumn="0" w:firstColumn="0" w:lastRow="0" w:firstRow="0"/>
      </w:tblPr>
      <w:tblGrid>
        <w:gridCol w:w="5737"/>
        <w:gridCol w:w="2454"/>
        <w:gridCol w:w="3540"/>
        <w:gridCol w:w="3404"/>
      </w:tblGrid>
      <w:tr>
        <w:trPr>
          <w:trHeight w:val="358" w:hRule="atLeast"/>
          <w:cantSplit w:val="true"/>
        </w:trPr>
        <w:tc>
          <w:tcPr>
            <w:tcW w:w="57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Фамилия, имя, отчество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работника</w:t>
            </w:r>
          </w:p>
        </w:tc>
        <w:tc>
          <w:tcPr>
            <w:tcW w:w="5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ОТПУСК</w:t>
            </w:r>
          </w:p>
        </w:tc>
        <w:tc>
          <w:tcPr>
            <w:tcW w:w="34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Подпись работника</w:t>
            </w:r>
          </w:p>
        </w:tc>
      </w:tr>
      <w:tr>
        <w:trPr>
          <w:trHeight w:val="358" w:hRule="atLeast"/>
          <w:cantSplit w:val="true"/>
        </w:trPr>
        <w:tc>
          <w:tcPr>
            <w:tcW w:w="57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кол-во дней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дата</w:t>
            </w:r>
          </w:p>
        </w:tc>
        <w:tc>
          <w:tcPr>
            <w:tcW w:w="34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</w:r>
          </w:p>
        </w:tc>
      </w:tr>
    </w:tbl>
    <w:p>
      <w:pPr>
        <w:pStyle w:val="Normal"/>
        <w:suppressAutoHyphens w:val="true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</w:p>
    <w:p>
      <w:pPr>
        <w:pStyle w:val="Normal"/>
        <w:suppressAutoHyphens w:val="true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</w:p>
    <w:tbl>
      <w:tblPr>
        <w:tblStyle w:val="10"/>
        <w:tblW w:w="150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751"/>
        <w:gridCol w:w="4857"/>
        <w:gridCol w:w="5452"/>
      </w:tblGrid>
      <w:tr>
        <w:trPr/>
        <w:tc>
          <w:tcPr>
            <w:tcW w:w="475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4"/>
                <w:lang w:val="en-GB" w:eastAsia="en-US" w:bidi="ar-SA"/>
              </w:rPr>
            </w:r>
          </w:p>
        </w:tc>
        <w:tc>
          <w:tcPr>
            <w:tcW w:w="485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4"/>
                <w:lang w:val="en-GB" w:eastAsia="en-US" w:bidi="ar-SA"/>
              </w:rPr>
            </w:r>
          </w:p>
        </w:tc>
        <w:tc>
          <w:tcPr>
            <w:tcW w:w="545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4"/>
                <w:lang w:val="en-GB" w:eastAsia="en-US" w:bidi="ar-SA"/>
              </w:rPr>
            </w:r>
          </w:p>
        </w:tc>
      </w:tr>
    </w:tbl>
    <w:p>
      <w:pPr>
        <w:pStyle w:val="Normal"/>
        <w:suppressAutoHyphens w:val="true"/>
        <w:rPr>
          <w:sz w:val="16"/>
          <w:szCs w:val="16"/>
          <w:lang w:val="ru-RU"/>
        </w:rPr>
      </w:pPr>
      <w:r>
        <w:rPr>
          <w:lang w:val="ru-RU"/>
        </w:rPr>
        <w:t xml:space="preserve">       </w:t>
      </w:r>
      <w:r>
        <w:rPr>
          <w:sz w:val="16"/>
          <w:szCs w:val="16"/>
          <w:lang w:val="ru-RU"/>
        </w:rPr>
        <w:t xml:space="preserve"> </w:t>
      </w:r>
      <w:r>
        <w:rPr>
          <w:sz w:val="16"/>
          <w:szCs w:val="16"/>
          <w:lang w:val="ru-RU"/>
        </w:rPr>
        <w:t>(должность руководителя подразделения)                                                                                                    (подпись)                                                                                                          (Ф.И.О.)</w:t>
      </w:r>
    </w:p>
    <w:p>
      <w:pPr>
        <w:pStyle w:val="Normal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</w:r>
    </w:p>
    <w:sectPr>
      <w:headerReference w:type="first" r:id="rId2"/>
      <w:type w:val="nextPage"/>
      <w:pgSz w:orient="landscape" w:w="16838" w:h="11906"/>
      <w:pgMar w:left="851" w:right="851" w:gutter="0" w:header="278" w:top="1418" w:footer="0" w:bottom="567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Segoe UI">
    <w:charset w:val="01"/>
    <w:family w:val="roman"/>
    <w:pitch w:val="default"/>
  </w:font>
  <w:font w:name="PT Astra Serif">
    <w:charset w:val="01"/>
    <w:family w:val="roman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2004597443"/>
    </w:sdtPr>
    <w:sdtContent>
      <w:p>
        <w:pPr>
          <w:pStyle w:val="Style27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77"/>
        </w:tabs>
        <w:ind w:left="0" w:firstLine="709"/>
      </w:pPr>
      <w:rPr>
        <w:sz w:val="28"/>
        <w:i w:val="false"/>
        <w:b w:val="false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0" w:firstLine="709"/>
      </w:pPr>
      <w:rPr>
        <w:sz w:val="28"/>
        <w:i w:val="false"/>
        <w:b w:val="false"/>
      </w:rPr>
    </w:lvl>
    <w:lvl w:ilvl="2">
      <w:start w:val="1"/>
      <w:numFmt w:val="decimal"/>
      <w:lvlText w:val="%1.%2.%3."/>
      <w:lvlJc w:val="left"/>
      <w:pPr>
        <w:tabs>
          <w:tab w:val="num" w:pos="1474"/>
        </w:tabs>
        <w:ind w:left="0" w:firstLine="709"/>
      </w:pPr>
      <w:rPr>
        <w:sz w:val="28"/>
        <w:i w:val="false"/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bullet"/>
      <w:lvlText w:val="–"/>
      <w:lvlJc w:val="left"/>
      <w:pPr>
        <w:tabs>
          <w:tab w:val="num" w:pos="1219"/>
        </w:tabs>
        <w:ind w:left="1219" w:hanging="284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808"/>
        </w:tabs>
        <w:ind w:left="1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8"/>
        </w:tabs>
        <w:ind w:left="252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8"/>
        </w:tabs>
        <w:ind w:left="324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8"/>
        </w:tabs>
        <w:ind w:left="3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8"/>
        </w:tabs>
        <w:ind w:left="468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8"/>
        </w:tabs>
        <w:ind w:left="540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8"/>
        </w:tabs>
        <w:ind w:left="6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8"/>
        </w:tabs>
        <w:ind w:left="6848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5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818f2"/>
    <w:pPr>
      <w:widowControl/>
      <w:bidi w:val="0"/>
      <w:spacing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1448ac"/>
    <w:rPr/>
  </w:style>
  <w:style w:type="character" w:styleId="Style15" w:customStyle="1">
    <w:name w:val="Нижний колонтитул Знак"/>
    <w:basedOn w:val="DefaultParagraphFont"/>
    <w:uiPriority w:val="99"/>
    <w:qFormat/>
    <w:rsid w:val="001448ac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6f0b0f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877362"/>
    <w:rPr>
      <w:color w:val="808080"/>
    </w:rPr>
  </w:style>
  <w:style w:type="character" w:styleId="Style17" w:customStyle="1">
    <w:name w:val="Текст документа Знак"/>
    <w:basedOn w:val="DefaultParagraphFont"/>
    <w:link w:val="Style29"/>
    <w:qFormat/>
    <w:rsid w:val="004d462c"/>
    <w:rPr>
      <w:rFonts w:ascii="Times New Roman" w:hAnsi="Times New Roman"/>
      <w:sz w:val="28"/>
      <w:lang w:val="ru-RU"/>
    </w:rPr>
  </w:style>
  <w:style w:type="character" w:styleId="Style18" w:customStyle="1">
    <w:name w:val="Преамбула приказа Знак"/>
    <w:basedOn w:val="DefaultParagraphFont"/>
    <w:link w:val="Style35"/>
    <w:qFormat/>
    <w:rsid w:val="00935115"/>
    <w:rPr>
      <w:rFonts w:ascii="Times New Roman" w:hAnsi="Times New Roman" w:eastAsia="Times New Roman" w:cs="Times New Roman"/>
      <w:sz w:val="28"/>
      <w:szCs w:val="28"/>
      <w:lang w:val="ru-RU" w:eastAsia="ru-RU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e1bec"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semiHidden/>
    <w:qFormat/>
    <w:rsid w:val="000e1bec"/>
    <w:rPr>
      <w:rFonts w:ascii="Times New Roman" w:hAnsi="Times New Roman"/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sid w:val="000e1bec"/>
    <w:rPr>
      <w:rFonts w:ascii="Times New Roman" w:hAnsi="Times New Roman"/>
      <w:b/>
      <w:bCs/>
      <w:sz w:val="20"/>
      <w:szCs w:val="20"/>
    </w:rPr>
  </w:style>
  <w:style w:type="paragraph" w:styleId="Style21">
    <w:name w:val="Заголовок"/>
    <w:basedOn w:val="Normal"/>
    <w:next w:val="Style22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Style22">
    <w:name w:val="Body Text"/>
    <w:basedOn w:val="Normal"/>
    <w:pPr>
      <w:spacing w:lineRule="auto" w:line="276" w:before="0" w:after="140"/>
    </w:pPr>
    <w:rPr/>
  </w:style>
  <w:style w:type="paragraph" w:styleId="Style23">
    <w:name w:val="List"/>
    <w:basedOn w:val="Style22"/>
    <w:pPr/>
    <w:rPr>
      <w:rFonts w:ascii="PT Astra Serif" w:hAnsi="PT Astra Serif" w:cs="Noto Sans Devanagari"/>
    </w:rPr>
  </w:style>
  <w:style w:type="paragraph" w:styleId="Style24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Style26">
    <w:name w:val="Колонтитул"/>
    <w:basedOn w:val="Normal"/>
    <w:qFormat/>
    <w:pPr/>
    <w:rPr/>
  </w:style>
  <w:style w:type="paragraph" w:styleId="Style27">
    <w:name w:val="Header"/>
    <w:basedOn w:val="Normal"/>
    <w:link w:val="Style14"/>
    <w:uiPriority w:val="99"/>
    <w:unhideWhenUsed/>
    <w:rsid w:val="001448ac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8">
    <w:name w:val="Footer"/>
    <w:basedOn w:val="Normal"/>
    <w:link w:val="Style15"/>
    <w:uiPriority w:val="99"/>
    <w:unhideWhenUsed/>
    <w:rsid w:val="001448ac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6f0b0f"/>
    <w:pPr/>
    <w:rPr>
      <w:rFonts w:ascii="Segoe UI" w:hAnsi="Segoe UI" w:cs="Segoe UI"/>
      <w:sz w:val="18"/>
      <w:szCs w:val="18"/>
    </w:rPr>
  </w:style>
  <w:style w:type="paragraph" w:styleId="Style29" w:customStyle="1">
    <w:name w:val="Текст документа"/>
    <w:basedOn w:val="Normal"/>
    <w:link w:val="Style17"/>
    <w:qFormat/>
    <w:rsid w:val="004d462c"/>
    <w:pPr>
      <w:ind w:firstLine="709"/>
      <w:jc w:val="both"/>
    </w:pPr>
    <w:rPr>
      <w:lang w:val="ru-RU"/>
    </w:rPr>
  </w:style>
  <w:style w:type="paragraph" w:styleId="759A55BC53E84DC8BF72092AEEA73D83" w:customStyle="1">
    <w:name w:val="759A55BC53E84DC8BF72092AEEA73D83"/>
    <w:qFormat/>
    <w:rsid w:val="00e01463"/>
    <w:pPr>
      <w:widowControl/>
      <w:bidi w:val="0"/>
      <w:spacing w:lineRule="auto" w:line="259" w:before="0" w:after="16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011448"/>
    <w:pPr>
      <w:spacing w:before="0" w:after="0"/>
      <w:ind w:left="720" w:hanging="0"/>
      <w:contextualSpacing/>
    </w:pPr>
    <w:rPr/>
  </w:style>
  <w:style w:type="paragraph" w:styleId="ConsPlusNormal" w:customStyle="1">
    <w:name w:val="ConsPlusNormal"/>
    <w:qFormat/>
    <w:rsid w:val="00990121"/>
    <w:pPr>
      <w:widowControl w:val="false"/>
      <w:bidi w:val="0"/>
      <w:spacing w:before="0" w:after="0"/>
      <w:jc w:val="left"/>
    </w:pPr>
    <w:rPr>
      <w:rFonts w:ascii="Calibri" w:hAnsi="Calibri" w:eastAsia="Times New Roman" w:cs="Calibri" w:asciiTheme="minorHAnsi" w:hAnsiTheme="minorHAnsi"/>
      <w:color w:val="auto"/>
      <w:kern w:val="0"/>
      <w:sz w:val="22"/>
      <w:szCs w:val="20"/>
      <w:lang w:val="ru-RU" w:eastAsia="ru-RU" w:bidi="ar-SA"/>
    </w:rPr>
  </w:style>
  <w:style w:type="paragraph" w:styleId="45132BE43F084F13BA22A5DDA9235EDE2" w:customStyle="1">
    <w:name w:val="45132BE43F084F13BA22A5DDA9235EDE2"/>
    <w:qFormat/>
    <w:rsid w:val="00195e52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paragraph" w:styleId="Style30" w:customStyle="1">
    <w:name w:val="Справочные данные"/>
    <w:basedOn w:val="Normal"/>
    <w:autoRedefine/>
    <w:qFormat/>
    <w:rsid w:val="002668e6"/>
    <w:pPr>
      <w:jc w:val="center"/>
    </w:pPr>
    <w:rPr>
      <w:rFonts w:cs="Times New Roman"/>
      <w:sz w:val="22"/>
      <w:szCs w:val="22"/>
      <w:lang w:val="ru-RU" w:eastAsia="en-GB"/>
    </w:rPr>
  </w:style>
  <w:style w:type="paragraph" w:styleId="Style31" w:customStyle="1">
    <w:name w:val="Наименование организации"/>
    <w:basedOn w:val="Normal"/>
    <w:qFormat/>
    <w:rsid w:val="005a5331"/>
    <w:pPr>
      <w:jc w:val="center"/>
    </w:pPr>
    <w:rPr>
      <w:rFonts w:cs="Times New Roman"/>
      <w:b/>
      <w:sz w:val="24"/>
      <w:lang w:val="ru-RU" w:eastAsia="en-GB"/>
    </w:rPr>
  </w:style>
  <w:style w:type="paragraph" w:styleId="Style32" w:customStyle="1">
    <w:name w:val="Строка разделить"/>
    <w:basedOn w:val="Normal"/>
    <w:qFormat/>
    <w:rsid w:val="003049ad"/>
    <w:pPr>
      <w:jc w:val="center"/>
    </w:pPr>
    <w:rPr>
      <w:rFonts w:cs="Times New Roman"/>
      <w:sz w:val="10"/>
      <w:szCs w:val="10"/>
      <w:lang w:val="ru-RU" w:eastAsia="en-GB"/>
    </w:rPr>
  </w:style>
  <w:style w:type="paragraph" w:styleId="Style33" w:customStyle="1">
    <w:name w:val="Дата и номер"/>
    <w:basedOn w:val="Normal"/>
    <w:qFormat/>
    <w:rsid w:val="003b7a46"/>
    <w:pPr/>
    <w:rPr>
      <w:rFonts w:cs="Times New Roman"/>
      <w:sz w:val="20"/>
      <w:szCs w:val="20"/>
      <w:lang w:val="ru-RU" w:eastAsia="en-GB"/>
    </w:rPr>
  </w:style>
  <w:style w:type="paragraph" w:styleId="45132BE43F084F13BA22A5DDA9235EDE3" w:customStyle="1">
    <w:name w:val="45132BE43F084F13BA22A5DDA9235EDE3"/>
    <w:qFormat/>
    <w:rsid w:val="008462f7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paragraph" w:styleId="Style34" w:customStyle="1">
    <w:name w:val="пометка дсп/кт"/>
    <w:basedOn w:val="ConsPlusNormal"/>
    <w:qFormat/>
    <w:rsid w:val="007e7ea9"/>
    <w:pPr>
      <w:spacing w:lineRule="exact" w:line="300"/>
      <w:ind w:firstLine="6"/>
      <w:jc w:val="both"/>
    </w:pPr>
    <w:rPr>
      <w:rFonts w:cs="Times New Roman"/>
      <w:b/>
      <w:szCs w:val="28"/>
      <w:lang w:eastAsia="en-GB"/>
    </w:rPr>
  </w:style>
  <w:style w:type="paragraph" w:styleId="Style35" w:customStyle="1">
    <w:name w:val="Преамбула приказа"/>
    <w:basedOn w:val="Normal"/>
    <w:link w:val="Style18"/>
    <w:qFormat/>
    <w:rsid w:val="00935115"/>
    <w:pPr>
      <w:ind w:firstLine="709"/>
      <w:jc w:val="both"/>
    </w:pPr>
    <w:rPr>
      <w:rFonts w:eastAsia="Times New Roman" w:cs="Times New Roman"/>
      <w:szCs w:val="28"/>
      <w:lang w:val="ru-RU" w:eastAsia="ru-RU"/>
    </w:rPr>
  </w:style>
  <w:style w:type="paragraph" w:styleId="1" w:customStyle="1">
    <w:name w:val="Список_номер 1"/>
    <w:basedOn w:val="Normal"/>
    <w:qFormat/>
    <w:rsid w:val="00dc351a"/>
    <w:pPr>
      <w:numPr>
        <w:ilvl w:val="0"/>
        <w:numId w:val="2"/>
      </w:numPr>
      <w:tabs>
        <w:tab w:val="clear" w:pos="720"/>
        <w:tab w:val="left" w:pos="992" w:leader="none"/>
      </w:tabs>
      <w:jc w:val="both"/>
    </w:pPr>
    <w:rPr>
      <w:rFonts w:eastAsia="Times New Roman" w:cs="Times New Roman"/>
      <w:szCs w:val="28"/>
      <w:lang w:val="ru-RU" w:eastAsia="ru-RU"/>
    </w:rPr>
  </w:style>
  <w:style w:type="paragraph" w:styleId="11" w:customStyle="1">
    <w:name w:val="Список_номер 1.1"/>
    <w:basedOn w:val="1"/>
    <w:qFormat/>
    <w:rsid w:val="008275e0"/>
    <w:pPr>
      <w:tabs>
        <w:tab w:val="clear" w:pos="992"/>
      </w:tabs>
    </w:pPr>
    <w:rPr/>
  </w:style>
  <w:style w:type="paragraph" w:styleId="111" w:customStyle="1">
    <w:name w:val="Список_номер 1.1.1"/>
    <w:basedOn w:val="1"/>
    <w:qFormat/>
    <w:rsid w:val="008275e0"/>
    <w:pPr>
      <w:tabs>
        <w:tab w:val="clear" w:pos="992"/>
      </w:tabs>
    </w:pPr>
    <w:rPr/>
  </w:style>
  <w:style w:type="paragraph" w:styleId="-" w:customStyle="1">
    <w:name w:val="Список-тире"/>
    <w:basedOn w:val="Normal"/>
    <w:qFormat/>
    <w:rsid w:val="000c5fcb"/>
    <w:pPr>
      <w:numPr>
        <w:ilvl w:val="0"/>
        <w:numId w:val="3"/>
      </w:numPr>
      <w:tabs>
        <w:tab w:val="clear" w:pos="720"/>
        <w:tab w:val="left" w:pos="992" w:leader="none"/>
      </w:tabs>
      <w:ind w:left="993" w:hanging="0"/>
      <w:jc w:val="both"/>
    </w:pPr>
    <w:rPr>
      <w:rFonts w:eastAsia="Times New Roman" w:cs="Times New Roman"/>
      <w:szCs w:val="28"/>
      <w:lang w:val="ru-RU" w:eastAsia="ru-RU"/>
    </w:rPr>
  </w:style>
  <w:style w:type="paragraph" w:styleId="Style36" w:customStyle="1">
    <w:name w:val="Список ознакомления"/>
    <w:basedOn w:val="Normal"/>
    <w:qFormat/>
    <w:rsid w:val="00ca7c24"/>
    <w:pPr>
      <w:numPr>
        <w:ilvl w:val="0"/>
        <w:numId w:val="1"/>
      </w:numPr>
      <w:tabs>
        <w:tab w:val="clear" w:pos="720"/>
        <w:tab w:val="left" w:pos="1276" w:leader="none"/>
      </w:tabs>
      <w:spacing w:before="0" w:after="120"/>
      <w:ind w:left="709" w:hanging="0"/>
    </w:pPr>
    <w:rPr>
      <w:lang w:val="ru-RU"/>
    </w:rPr>
  </w:style>
  <w:style w:type="paragraph" w:styleId="Annotationtext">
    <w:name w:val="annotation text"/>
    <w:basedOn w:val="Normal"/>
    <w:link w:val="Style19"/>
    <w:uiPriority w:val="99"/>
    <w:semiHidden/>
    <w:unhideWhenUsed/>
    <w:qFormat/>
    <w:rsid w:val="000e1bec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rsid w:val="000e1bec"/>
    <w:pPr/>
    <w:rPr>
      <w:b/>
      <w:bCs/>
    </w:rPr>
  </w:style>
  <w:style w:type="paragraph" w:styleId="Style37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2"/>
    <w:uiPriority w:val="39"/>
    <w:rsid w:val="00d4204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Сетка таблицы1"/>
    <w:basedOn w:val="a2"/>
    <w:uiPriority w:val="39"/>
    <w:rsid w:val="004d1e7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glossaryDocument" Target="glossary/document.xml"/><Relationship Id="rId8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E1461F-B243-4B9E-9589-62AAA7B10BB7}"/>
      </w:docPartPr>
      <w:docPartBody>
        <w:p w:rsidR="00D430ED" w:rsidRDefault="002829EB">
          <w:r w:rsidRPr="00397870">
            <w:rPr>
              <w:rStyle w:val="a3"/>
            </w:rPr>
            <w:t>Выберите элемент.</w:t>
          </w:r>
        </w:p>
      </w:docPartBody>
    </w:docPart>
    <w:docPart>
      <w:docPartPr>
        <w:name w:val="AF14CD044BFF4739BBA9A144A8F8D0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1F15AB-4B89-4234-B9A6-CBB1DAFD21A6}"/>
      </w:docPartPr>
      <w:docPartBody>
        <w:p w:rsidR="00AA3526" w:rsidRDefault="00EC2A07" w:rsidP="00EC2A07">
          <w:pPr>
            <w:pStyle w:val="AF14CD044BFF4739BBA9A144A8F8D02B23"/>
          </w:pPr>
          <w:r w:rsidRPr="00241491">
            <w:rPr>
              <w:rStyle w:val="a3"/>
              <w:rFonts w:cs="Times New Roman"/>
              <w:szCs w:val="28"/>
              <w:lang w:val="ru-RU"/>
            </w:rPr>
            <w:t>Должность подписанта</w:t>
          </w:r>
        </w:p>
      </w:docPartBody>
    </w:docPart>
    <w:docPart>
      <w:docPartPr>
        <w:name w:val="23B55217FC9A408C8323EF9D4219F8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81BADE-965B-4697-B3A3-CFB1CEB39B95}"/>
      </w:docPartPr>
      <w:docPartBody>
        <w:p w:rsidR="00AA3526" w:rsidRDefault="00EC2A07" w:rsidP="00EC2A07">
          <w:pPr>
            <w:pStyle w:val="23B55217FC9A408C8323EF9D4219F8E523"/>
          </w:pPr>
          <w:r w:rsidRPr="00241491">
            <w:rPr>
              <w:rStyle w:val="a3"/>
              <w:rFonts w:cs="Times New Roman"/>
              <w:szCs w:val="28"/>
              <w:lang w:val="ru-RU"/>
            </w:rPr>
            <w:t>И.О. Фамилия</w:t>
          </w:r>
        </w:p>
      </w:docPartBody>
    </w:docPart>
    <w:docPart>
      <w:docPartPr>
        <w:name w:val="921905FD716342ADB200CA548F596A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D2786C-663A-4C70-B88E-211C422F2362}"/>
      </w:docPartPr>
      <w:docPartBody>
        <w:p w:rsidR="00AA3526" w:rsidRDefault="00EC2A07" w:rsidP="00EC2A07">
          <w:pPr>
            <w:pStyle w:val="921905FD716342ADB200CA548F596A6E22"/>
          </w:pPr>
          <w:r>
            <w:rPr>
              <w:rStyle w:val="a3"/>
              <w:rFonts w:cs="Times New Roman"/>
            </w:rPr>
            <w:t xml:space="preserve"> </w:t>
          </w:r>
        </w:p>
      </w:docPartBody>
    </w:docPart>
    <w:docPart>
      <w:docPartPr>
        <w:name w:val="B829709CFF054D649500148669F320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0AB808-C43A-4C3D-808B-3E7045BD122D}"/>
      </w:docPartPr>
      <w:docPartBody>
        <w:p w:rsidR="00AA3526" w:rsidRDefault="00EC2A07" w:rsidP="00EC2A07">
          <w:pPr>
            <w:pStyle w:val="B829709CFF054D649500148669F3204422"/>
          </w:pPr>
          <w:bookmarkStart w:id="0" w:name="stamp_PEP_signature"/>
          <w:r>
            <w:rPr>
              <w:rFonts w:cs="Times New Roman"/>
              <w:szCs w:val="28"/>
              <w:lang w:val="ru-RU"/>
            </w:rPr>
            <w:t xml:space="preserve"> </w:t>
          </w:r>
          <w:bookmarkEnd w:id="0"/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2C60D2-5EEF-4018-9B47-88ABEE31DEAF}"/>
      </w:docPartPr>
      <w:docPartBody>
        <w:p w:rsidR="00D62788" w:rsidRDefault="000C63FF">
          <w:r w:rsidRPr="00AE60CA">
            <w:rPr>
              <w:rStyle w:val="a3"/>
            </w:rPr>
            <w:t>Место для ввода текста.</w:t>
          </w:r>
        </w:p>
      </w:docPartBody>
    </w:docPart>
    <w:docPart>
      <w:docPartPr>
        <w:name w:val="8897F995E57A485E8648478A958379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9970F9-BFBA-4F28-B202-EDF0A8516D1B}"/>
      </w:docPartPr>
      <w:docPartBody>
        <w:p w:rsidR="00D62788" w:rsidRDefault="000C63FF" w:rsidP="000C63FF">
          <w:pPr>
            <w:pStyle w:val="8897F995E57A485E8648478A958379AF"/>
          </w:pPr>
          <w:r>
            <w:rPr>
              <w:rFonts w:eastAsia="Times New Roman" w:cs="Times New Roman"/>
              <w:b/>
              <w:szCs w:val="28"/>
              <w:lang w:val="ru-RU" w:eastAsia="ru-RU"/>
            </w:rPr>
            <w:t xml:space="preserve"> </w:t>
          </w:r>
        </w:p>
      </w:docPartBody>
    </w:docPart>
    <w:docPart>
      <w:docPartPr>
        <w:name w:val="54C0BEDE39784C649C9D9A1A60761C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9E1AD2-3D2A-411F-9060-6C7E95E01B63}"/>
      </w:docPartPr>
      <w:docPartBody>
        <w:p w:rsidR="00D62788" w:rsidRDefault="000C63FF" w:rsidP="000C63FF">
          <w:pPr>
            <w:pStyle w:val="54C0BEDE39784C649C9D9A1A60761C8A"/>
          </w:pPr>
          <w:r>
            <w:rPr>
              <w:rFonts w:eastAsia="Times New Roman" w:cs="Times New Roman"/>
              <w:b/>
              <w:sz w:val="40"/>
              <w:szCs w:val="40"/>
              <w:lang w:val="ru-RU" w:eastAsia="ru-RU"/>
            </w:rPr>
            <w:t xml:space="preserve"> </w:t>
          </w:r>
        </w:p>
      </w:docPartBody>
    </w:docPart>
    <w:docPart>
      <w:docPartPr>
        <w:name w:val="A6386F7F6B6C47F1A48A74FC346D7C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B3F766-5274-4442-B8B2-33915813963F}"/>
      </w:docPartPr>
      <w:docPartBody>
        <w:p w:rsidR="00D62788" w:rsidRDefault="000C63FF" w:rsidP="000C63FF">
          <w:pPr>
            <w:pStyle w:val="A6386F7F6B6C47F1A48A74FC346D7CF3"/>
          </w:pPr>
          <w:r>
            <w:rPr>
              <w:rFonts w:eastAsia="Times New Roman" w:cs="Times New Roman"/>
              <w:szCs w:val="28"/>
              <w:lang w:val="ru-RU" w:eastAsia="ru-RU"/>
            </w:rPr>
            <w:t xml:space="preserve"> </w:t>
          </w:r>
        </w:p>
      </w:docPartBody>
    </w:docPart>
    <w:docPart>
      <w:docPartPr>
        <w:name w:val="193D036F5D7D4AA19509993BF49DF4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D1E312-9D61-4617-8C12-CC733616B85B}"/>
      </w:docPartPr>
      <w:docPartBody>
        <w:p w:rsidR="00D62788" w:rsidRDefault="00EC2A07" w:rsidP="00EC2A07">
          <w:pPr>
            <w:pStyle w:val="193D036F5D7D4AA19509993BF49DF47912"/>
          </w:pPr>
          <w:r>
            <w:rPr>
              <w:rFonts w:eastAsia="Times New Roman" w:cs="Times New Roman"/>
              <w:b/>
              <w:sz w:val="10"/>
              <w:szCs w:val="10"/>
              <w:lang w:val="ru-RU" w:eastAsia="ru-RU"/>
            </w:rPr>
            <w:t xml:space="preserve"> </w:t>
          </w:r>
        </w:p>
      </w:docPartBody>
    </w:docPart>
    <w:docPart>
      <w:docPartPr>
        <w:name w:val="E07DB05C7B69411E935CEA95D67A7B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60E12A-D43B-43FE-A134-C042BD715E6D}"/>
      </w:docPartPr>
      <w:docPartBody>
        <w:p w:rsidR="00D62788" w:rsidRDefault="00EC2A07" w:rsidP="00EC2A07">
          <w:pPr>
            <w:pStyle w:val="E07DB05C7B69411E935CEA95D67A7BEE11"/>
          </w:pPr>
          <w:r>
            <w:rPr>
              <w:rFonts w:eastAsia="Times New Roman" w:cs="Times New Roman"/>
              <w:b/>
              <w:sz w:val="10"/>
              <w:szCs w:val="10"/>
              <w:lang w:val="ru-RU" w:eastAsia="ru-RU"/>
            </w:rPr>
            <w:t xml:space="preserve"> </w:t>
          </w:r>
        </w:p>
      </w:docPartBody>
    </w:docPart>
    <w:docPart>
      <w:docPartPr>
        <w:name w:val="D0E1B79E7B0544D78EAD59CC4F01CB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480262-33A0-464C-AE30-A62AF8472BAE}"/>
      </w:docPartPr>
      <w:docPartBody>
        <w:p w:rsidR="00D62788" w:rsidRDefault="00EC2A07" w:rsidP="00EC2A07">
          <w:pPr>
            <w:pStyle w:val="D0E1B79E7B0544D78EAD59CC4F01CBAD9"/>
          </w:pPr>
          <w:r w:rsidRPr="00FA3F1C">
            <w:rPr>
              <w:rStyle w:val="a3"/>
              <w:lang w:val="ru-RU"/>
            </w:rPr>
            <w:t xml:space="preserve"> </w:t>
          </w:r>
        </w:p>
      </w:docPartBody>
    </w:docPart>
    <w:docPart>
      <w:docPartPr>
        <w:name w:val="50DC4942DFAE4D8AADA2ACB36359BC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CD5647-A930-43FD-978D-4ED389531A9E}"/>
      </w:docPartPr>
      <w:docPartBody>
        <w:p w:rsidR="00D62788" w:rsidRDefault="00EC2A07" w:rsidP="00EC2A07">
          <w:pPr>
            <w:pStyle w:val="50DC4942DFAE4D8AADA2ACB36359BC538"/>
          </w:pPr>
          <w:r w:rsidRPr="00FA3F1C">
            <w:rPr>
              <w:rStyle w:val="a3"/>
              <w:sz w:val="40"/>
              <w:szCs w:val="40"/>
              <w:lang w:val="ru-RU"/>
            </w:rPr>
            <w:t xml:space="preserve"> </w:t>
          </w:r>
        </w:p>
      </w:docPartBody>
    </w:docPart>
    <w:docPart>
      <w:docPartPr>
        <w:name w:val="9F9BFF269477494B8AB2429FDCA038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42F4A8-5943-4FAB-B56A-01170FACBB4F}"/>
      </w:docPartPr>
      <w:docPartBody>
        <w:p w:rsidR="00D62788" w:rsidRDefault="00EC2A07" w:rsidP="00EC2A07">
          <w:pPr>
            <w:pStyle w:val="9F9BFF269477494B8AB2429FDCA038EE8"/>
          </w:pPr>
          <w:r>
            <w:rPr>
              <w:rStyle w:val="a3"/>
              <w:rFonts w:cs="Times New Roman"/>
              <w:szCs w:val="28"/>
              <w:lang w:val="ru-RU"/>
            </w:rPr>
            <w:t>Заголовок приказа</w:t>
          </w:r>
          <w:r w:rsidRPr="00CE1035">
            <w:rPr>
              <w:rStyle w:val="a3"/>
              <w:rFonts w:cs="Times New Roman"/>
              <w:szCs w:val="28"/>
              <w:lang w:val="ru-RU"/>
            </w:rPr>
            <w:t xml:space="preserve"> (о чём </w:t>
          </w:r>
          <w:r>
            <w:rPr>
              <w:rStyle w:val="a3"/>
              <w:rFonts w:cs="Times New Roman"/>
              <w:szCs w:val="28"/>
              <w:lang w:val="ru-RU"/>
            </w:rPr>
            <w:t>приказ</w:t>
          </w:r>
          <w:r w:rsidRPr="00CE1035">
            <w:rPr>
              <w:rStyle w:val="a3"/>
              <w:rFonts w:cs="Times New Roman"/>
              <w:szCs w:val="28"/>
              <w:lang w:val="ru-RU"/>
            </w:rPr>
            <w:t>)</w:t>
          </w:r>
          <w:r>
            <w:rPr>
              <w:rStyle w:val="a3"/>
              <w:rFonts w:cs="Times New Roman"/>
              <w:szCs w:val="28"/>
              <w:lang w:val="ru-RU"/>
            </w:rPr>
            <w:t xml:space="preserve"> начинается с предлога О (Об)</w:t>
          </w:r>
        </w:p>
      </w:docPartBody>
    </w:docPart>
    <w:docPart>
      <w:docPartPr>
        <w:name w:val="ДСП"/>
        <w:style w:val="ConsPlusNormal"/>
        <w:category>
          <w:name w:val="ДСП"/>
          <w:gallery w:val="docParts"/>
        </w:category>
        <w:behaviors>
          <w:behavior w:val="content"/>
        </w:behaviors>
        <w:guid w:val="{4D944A3B-7034-4006-8047-46DA0509934F}"/>
      </w:docPartPr>
      <w:docPartBody>
        <w:p w:rsidR="000C63FF" w:rsidRPr="00812E1C" w:rsidRDefault="000C63FF" w:rsidP="000A0CC0">
          <w:pPr>
            <w:pStyle w:val="ConsPlusNormal"/>
            <w:spacing w:line="300" w:lineRule="exact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12E1C">
            <w:rPr>
              <w:rFonts w:ascii="Times New Roman" w:hAnsi="Times New Roman" w:cs="Times New Roman"/>
              <w:sz w:val="28"/>
              <w:szCs w:val="28"/>
            </w:rPr>
            <w:t xml:space="preserve">Для служебного пользования </w:t>
          </w:r>
        </w:p>
        <w:p w:rsidR="000C63FF" w:rsidRDefault="000C63FF" w:rsidP="000A0CC0">
          <w:pPr>
            <w:pStyle w:val="a7"/>
            <w:spacing w:line="300" w:lineRule="exact"/>
            <w:ind w:firstLine="0"/>
          </w:pPr>
          <w:r w:rsidRPr="00812E1C">
            <w:rPr>
              <w:rFonts w:cs="Times New Roman"/>
              <w:szCs w:val="28"/>
            </w:rPr>
            <w:t>Экз. №</w:t>
          </w:r>
          <w:r w:rsidRPr="00990121">
            <w:rPr>
              <w:rFonts w:cs="Times New Roman"/>
              <w:szCs w:val="28"/>
            </w:rPr>
            <w:t xml:space="preserve"> </w:t>
          </w:r>
          <w:r>
            <w:rPr>
              <w:rFonts w:cs="Times New Roman"/>
              <w:szCs w:val="28"/>
            </w:rPr>
            <w:t xml:space="preserve"> </w:t>
          </w:r>
        </w:p>
        <w:p w:rsidR="00D62788" w:rsidRDefault="00D62788"/>
      </w:docPartBody>
    </w:docPart>
    <w:docPart>
      <w:docPartPr>
        <w:name w:val="КТ"/>
        <w:style w:val="ConsPlusNormal"/>
        <w:category>
          <w:name w:val="ДСП"/>
          <w:gallery w:val="docParts"/>
        </w:category>
        <w:behaviors>
          <w:behavior w:val="content"/>
        </w:behaviors>
        <w:guid w:val="{633DA9E2-3B0E-4B51-8BDD-4489913C73EB}"/>
      </w:docPartPr>
      <w:docPartBody>
        <w:p w:rsidR="000C63FF" w:rsidRPr="00812E1C" w:rsidRDefault="000C63FF" w:rsidP="000A0CC0">
          <w:pPr>
            <w:pStyle w:val="ConsPlusNormal"/>
            <w:spacing w:line="300" w:lineRule="exact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Коммерческая тайна </w:t>
          </w:r>
        </w:p>
        <w:p w:rsidR="000C63FF" w:rsidRDefault="000C63FF" w:rsidP="000A0CC0">
          <w:pPr>
            <w:pStyle w:val="a7"/>
            <w:spacing w:line="300" w:lineRule="exact"/>
            <w:ind w:firstLine="0"/>
          </w:pPr>
          <w:r w:rsidRPr="00812E1C">
            <w:rPr>
              <w:rFonts w:cs="Times New Roman"/>
              <w:szCs w:val="28"/>
            </w:rPr>
            <w:t xml:space="preserve">Экз. </w:t>
          </w:r>
          <w:sdt>
            <w:sdtPr>
              <w:rPr>
                <w:rFonts w:cs="Times New Roman"/>
                <w:szCs w:val="28"/>
              </w:rPr>
              <w:alias w:val="№ или единственный"/>
              <w:tag w:val="№ или единственный"/>
              <w:id w:val="-911162972"/>
              <w:placeholder>
                <w:docPart w:val="DefaultPlaceholder_-1854013439"/>
              </w:placeholder>
              <w:comboBox>
                <w:listItem w:displayText="№" w:value="№"/>
                <w:listItem w:displayText="единственный" w:value="единственный"/>
              </w:comboBox>
            </w:sdtPr>
            <w:sdtEndPr/>
            <w:sdtContent>
              <w:r>
                <w:rPr>
                  <w:rFonts w:cs="Times New Roman"/>
                  <w:szCs w:val="28"/>
                </w:rPr>
                <w:t>№</w:t>
              </w:r>
            </w:sdtContent>
          </w:sdt>
          <w:r>
            <w:rPr>
              <w:rFonts w:cs="Times New Roman"/>
              <w:szCs w:val="28"/>
            </w:rPr>
            <w:t xml:space="preserve">  </w:t>
          </w:r>
        </w:p>
        <w:p w:rsidR="00D62788" w:rsidRDefault="00D62788"/>
      </w:docPartBody>
    </w:docPart>
    <w:docPart>
      <w:docPartPr>
        <w:name w:val="4C8EDB283DE74D2F9CD56AC6EFFE78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E0725D-6AF2-472C-B6A3-5E2DFA2EB0BD}"/>
      </w:docPartPr>
      <w:docPartBody>
        <w:p w:rsidR="00D62788" w:rsidRDefault="00EC2A07" w:rsidP="00EC2A07">
          <w:pPr>
            <w:pStyle w:val="4C8EDB283DE74D2F9CD56AC6EFFE78756"/>
          </w:pPr>
          <w:bookmarkStart w:id="1" w:name="stamp_date"/>
          <w:r>
            <w:rPr>
              <w:rStyle w:val="a3"/>
              <w:lang w:val="ru-RU"/>
            </w:rPr>
            <w:t xml:space="preserve"> </w:t>
          </w:r>
          <w:bookmarkEnd w:id="1"/>
        </w:p>
      </w:docPartBody>
    </w:docPart>
    <w:docPart>
      <w:docPartPr>
        <w:name w:val="65A8CDE30FCC4274AD86C36716D3E0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28A96E-0382-40AE-AA75-EC7A9FCD6BCC}"/>
      </w:docPartPr>
      <w:docPartBody>
        <w:p w:rsidR="00D62788" w:rsidRDefault="000C63FF" w:rsidP="000C63FF">
          <w:pPr>
            <w:pStyle w:val="65A8CDE30FCC4274AD86C36716D3E08D"/>
          </w:pPr>
          <w:r>
            <w:rPr>
              <w:rFonts w:eastAsia="Times New Roman" w:cs="Times New Roman"/>
              <w:szCs w:val="28"/>
              <w:lang w:val="ru-RU" w:eastAsia="ru-RU"/>
            </w:rPr>
            <w:t xml:space="preserve"> </w:t>
          </w:r>
        </w:p>
      </w:docPartBody>
    </w:docPart>
    <w:docPart>
      <w:docPartPr>
        <w:name w:val="0A1933D7B0FC4C32AD1056FF3FC8F2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3445D7-A963-49E6-9155-F79F5289307B}"/>
      </w:docPartPr>
      <w:docPartBody>
        <w:p w:rsidR="00427370" w:rsidRDefault="00EC2A07" w:rsidP="00EC2A07">
          <w:pPr>
            <w:pStyle w:val="0A1933D7B0FC4C32AD1056FF3FC8F24E1"/>
          </w:pPr>
          <w:r>
            <w:rPr>
              <w:rStyle w:val="a3"/>
              <w:lang w:val="ru-RU"/>
            </w:rPr>
            <w:t xml:space="preserve"> </w:t>
          </w:r>
        </w:p>
      </w:docPartBody>
    </w:docPart>
    <w:docPart>
      <w:docPartPr>
        <w:name w:val="ED86E3CDF0E74CE5A86E80E802BB3D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400982-D874-4379-9ED8-C74DFF477F2B}"/>
      </w:docPartPr>
      <w:docPartBody>
        <w:p w:rsidR="00725EF2" w:rsidRDefault="00EC2A07" w:rsidP="00EC2A07">
          <w:pPr>
            <w:pStyle w:val="ED86E3CDF0E74CE5A86E80E802BB3D84"/>
          </w:pPr>
          <w:r>
            <w:rPr>
              <w:rFonts w:eastAsia="Times New Roman" w:cs="Times New Roman"/>
              <w:szCs w:val="28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191"/>
    <w:rsid w:val="00011011"/>
    <w:rsid w:val="00034191"/>
    <w:rsid w:val="00047DB1"/>
    <w:rsid w:val="000C63FF"/>
    <w:rsid w:val="000E0709"/>
    <w:rsid w:val="00145AEC"/>
    <w:rsid w:val="00146210"/>
    <w:rsid w:val="001523F3"/>
    <w:rsid w:val="001B1B1B"/>
    <w:rsid w:val="001D09D1"/>
    <w:rsid w:val="001E123D"/>
    <w:rsid w:val="001E68C4"/>
    <w:rsid w:val="001F2988"/>
    <w:rsid w:val="002258A3"/>
    <w:rsid w:val="00233B46"/>
    <w:rsid w:val="002511BD"/>
    <w:rsid w:val="002829EB"/>
    <w:rsid w:val="002B1105"/>
    <w:rsid w:val="002B48CB"/>
    <w:rsid w:val="0032564B"/>
    <w:rsid w:val="003B5644"/>
    <w:rsid w:val="003C0B78"/>
    <w:rsid w:val="003C6012"/>
    <w:rsid w:val="00427370"/>
    <w:rsid w:val="00472E08"/>
    <w:rsid w:val="0048629F"/>
    <w:rsid w:val="004F5602"/>
    <w:rsid w:val="0053103A"/>
    <w:rsid w:val="005B608A"/>
    <w:rsid w:val="005D571E"/>
    <w:rsid w:val="005F2E7E"/>
    <w:rsid w:val="005F4C19"/>
    <w:rsid w:val="00674975"/>
    <w:rsid w:val="006A1745"/>
    <w:rsid w:val="00725EF2"/>
    <w:rsid w:val="007A3F32"/>
    <w:rsid w:val="0084591C"/>
    <w:rsid w:val="00883FF9"/>
    <w:rsid w:val="008D73A9"/>
    <w:rsid w:val="00972A69"/>
    <w:rsid w:val="009E2971"/>
    <w:rsid w:val="00A16986"/>
    <w:rsid w:val="00A2150D"/>
    <w:rsid w:val="00A333A8"/>
    <w:rsid w:val="00A41559"/>
    <w:rsid w:val="00A5023A"/>
    <w:rsid w:val="00A96D68"/>
    <w:rsid w:val="00AA3526"/>
    <w:rsid w:val="00AB5D03"/>
    <w:rsid w:val="00AB68D5"/>
    <w:rsid w:val="00B04F24"/>
    <w:rsid w:val="00B1759D"/>
    <w:rsid w:val="00B52559"/>
    <w:rsid w:val="00C928EA"/>
    <w:rsid w:val="00CD0508"/>
    <w:rsid w:val="00D06D2A"/>
    <w:rsid w:val="00D21666"/>
    <w:rsid w:val="00D430ED"/>
    <w:rsid w:val="00D62788"/>
    <w:rsid w:val="00D66BB8"/>
    <w:rsid w:val="00D92914"/>
    <w:rsid w:val="00E22772"/>
    <w:rsid w:val="00E40A55"/>
    <w:rsid w:val="00E64A0D"/>
    <w:rsid w:val="00EC2A07"/>
    <w:rsid w:val="00ED26CB"/>
    <w:rsid w:val="00ED62AE"/>
    <w:rsid w:val="00F16490"/>
    <w:rsid w:val="00F2500E"/>
    <w:rsid w:val="00FA2C8B"/>
    <w:rsid w:val="00FE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C2A07"/>
    <w:rPr>
      <w:color w:val="808080"/>
    </w:rPr>
  </w:style>
  <w:style w:type="paragraph" w:customStyle="1" w:styleId="A3EEA3BBBD4544E59993740772B7B0EF">
    <w:name w:val="A3EEA3BBBD4544E59993740772B7B0EF"/>
    <w:rsid w:val="00034191"/>
  </w:style>
  <w:style w:type="paragraph" w:customStyle="1" w:styleId="F636DCB57D664E9AB7546B96CA12EFA5">
    <w:name w:val="F636DCB57D664E9AB7546B96CA12EFA5"/>
    <w:rsid w:val="00034191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">
    <w:name w:val="45132BE43F084F13BA22A5DDA9235EDE"/>
    <w:rsid w:val="00034191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1">
    <w:name w:val="45132BE43F084F13BA22A5DDA9235EDE1"/>
    <w:rsid w:val="00034191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">
    <w:name w:val="28ADBDF0A0AE42EE98EDF8262769F0E1"/>
    <w:rsid w:val="00034191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">
    <w:name w:val="AB11A4308F9548289630AAEC5836B820"/>
    <w:rsid w:val="00034191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">
    <w:name w:val="FE79557F0C664F6082F76A3E5E0B64F3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2">
    <w:name w:val="45132BE43F084F13BA22A5DDA9235EDE2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1">
    <w:name w:val="28ADBDF0A0AE42EE98EDF8262769F0E11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1">
    <w:name w:val="AB11A4308F9548289630AAEC5836B8201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1">
    <w:name w:val="FE79557F0C664F6082F76A3E5E0B64F31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3">
    <w:name w:val="45132BE43F084F13BA22A5DDA9235EDE3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2">
    <w:name w:val="28ADBDF0A0AE42EE98EDF8262769F0E12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2">
    <w:name w:val="AB11A4308F9548289630AAEC5836B8202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2">
    <w:name w:val="FE79557F0C664F6082F76A3E5E0B64F32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">
    <w:name w:val="26A7809CA3C24C8F8D265847C615EEF8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4">
    <w:name w:val="45132BE43F084F13BA22A5DDA9235EDE4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3">
    <w:name w:val="28ADBDF0A0AE42EE98EDF8262769F0E13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3">
    <w:name w:val="AB11A4308F9548289630AAEC5836B8203"/>
    <w:rsid w:val="005D571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3">
    <w:name w:val="FE79557F0C664F6082F76A3E5E0B64F3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1">
    <w:name w:val="26A7809CA3C24C8F8D265847C615EEF8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629A0B8A0AF43DF95E9EBC6B22B1F71">
    <w:name w:val="4629A0B8A0AF43DF95E9EBC6B22B1F7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5">
    <w:name w:val="45132BE43F084F13BA22A5DDA9235EDE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4">
    <w:name w:val="28ADBDF0A0AE42EE98EDF8262769F0E1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4">
    <w:name w:val="AB11A4308F9548289630AAEC5836B820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4">
    <w:name w:val="FE79557F0C664F6082F76A3E5E0B64F3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2">
    <w:name w:val="26A7809CA3C24C8F8D265847C615EEF8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5">
    <w:name w:val="FE79557F0C664F6082F76A3E5E0B64F3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3">
    <w:name w:val="26A7809CA3C24C8F8D265847C615EEF8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1DFFBEC5035446EAFC542DBD67A6399">
    <w:name w:val="A1DFFBEC5035446EAFC542DBD67A639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6">
    <w:name w:val="45132BE43F084F13BA22A5DDA9235EDE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5">
    <w:name w:val="28ADBDF0A0AE42EE98EDF8262769F0E1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5">
    <w:name w:val="AB11A4308F9548289630AAEC5836B820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AA388CE77F74A328566081F3C915FE2">
    <w:name w:val="FAA388CE77F74A328566081F3C915FE2"/>
    <w:rsid w:val="00ED62AE"/>
  </w:style>
  <w:style w:type="paragraph" w:customStyle="1" w:styleId="20EC5ED3FD2C444BB20163F20423135D">
    <w:name w:val="20EC5ED3FD2C444BB20163F20423135D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6">
    <w:name w:val="FE79557F0C664F6082F76A3E5E0B64F3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4">
    <w:name w:val="26A7809CA3C24C8F8D265847C615EEF8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1DFFBEC5035446EAFC542DBD67A63991">
    <w:name w:val="A1DFFBEC5035446EAFC542DBD67A6399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7">
    <w:name w:val="45132BE43F084F13BA22A5DDA9235EDE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6">
    <w:name w:val="28ADBDF0A0AE42EE98EDF8262769F0E1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6">
    <w:name w:val="AB11A4308F9548289630AAEC5836B820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58334751A1A2428083C06FE2DC0FA820">
    <w:name w:val="58334751A1A2428083C06FE2DC0FA820"/>
    <w:rsid w:val="00ED62AE"/>
  </w:style>
  <w:style w:type="paragraph" w:customStyle="1" w:styleId="E2F15234289B43239801CF3A39B75C42">
    <w:name w:val="E2F15234289B43239801CF3A39B75C42"/>
    <w:rsid w:val="00ED62AE"/>
  </w:style>
  <w:style w:type="paragraph" w:customStyle="1" w:styleId="B0036ACF5A4645E18B32013CB302A192">
    <w:name w:val="B0036ACF5A4645E18B32013CB302A192"/>
    <w:rsid w:val="00ED62AE"/>
  </w:style>
  <w:style w:type="paragraph" w:customStyle="1" w:styleId="9A0B610F5E4A40E1891EB9709BED5CA5">
    <w:name w:val="9A0B610F5E4A40E1891EB9709BED5CA5"/>
    <w:rsid w:val="00ED62AE"/>
  </w:style>
  <w:style w:type="paragraph" w:customStyle="1" w:styleId="251C7EEA99A64D798CE2B1EC617CCBE5">
    <w:name w:val="251C7EEA99A64D798CE2B1EC617CCBE5"/>
    <w:rsid w:val="00ED62AE"/>
  </w:style>
  <w:style w:type="paragraph" w:customStyle="1" w:styleId="32C1ABECC12748D08C2D847EF11E7EEE">
    <w:name w:val="32C1ABECC12748D08C2D847EF11E7EEE"/>
    <w:rsid w:val="00ED62AE"/>
  </w:style>
  <w:style w:type="paragraph" w:customStyle="1" w:styleId="739C033922A24BBAB722206DD53B8F21">
    <w:name w:val="739C033922A24BBAB722206DD53B8F21"/>
    <w:rsid w:val="00ED62AE"/>
  </w:style>
  <w:style w:type="paragraph" w:customStyle="1" w:styleId="740BA8552C1E4EDB86C6F035BAB1A2BB">
    <w:name w:val="740BA8552C1E4EDB86C6F035BAB1A2BB"/>
    <w:rsid w:val="00ED62AE"/>
  </w:style>
  <w:style w:type="paragraph" w:customStyle="1" w:styleId="7447B186605F4E9C983D138230E84C75">
    <w:name w:val="7447B186605F4E9C983D138230E84C75"/>
    <w:rsid w:val="00ED62AE"/>
  </w:style>
  <w:style w:type="paragraph" w:customStyle="1" w:styleId="29217267BFD44C498BF72D1F90F38A1A">
    <w:name w:val="29217267BFD44C498BF72D1F90F38A1A"/>
    <w:rsid w:val="00ED62AE"/>
  </w:style>
  <w:style w:type="paragraph" w:customStyle="1" w:styleId="20EC5ED3FD2C444BB20163F20423135D1">
    <w:name w:val="20EC5ED3FD2C444BB20163F20423135D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7">
    <w:name w:val="FE79557F0C664F6082F76A3E5E0B64F3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5">
    <w:name w:val="26A7809CA3C24C8F8D265847C615EEF8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40BA8552C1E4EDB86C6F035BAB1A2BB1">
    <w:name w:val="740BA8552C1E4EDB86C6F035BAB1A2BB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9217267BFD44C498BF72D1F90F38A1A1">
    <w:name w:val="29217267BFD44C498BF72D1F90F38A1A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BB5ED7DEB6C4A558ADBCF75140EDD41">
    <w:name w:val="0BB5ED7DEB6C4A558ADBCF75140EDD4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8">
    <w:name w:val="45132BE43F084F13BA22A5DDA9235EDE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7">
    <w:name w:val="28ADBDF0A0AE42EE98EDF8262769F0E1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7">
    <w:name w:val="AB11A4308F9548289630AAEC5836B820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EBB170B418C414FB174579957A08C22">
    <w:name w:val="9EBB170B418C414FB174579957A08C22"/>
    <w:rsid w:val="00ED62AE"/>
  </w:style>
  <w:style w:type="paragraph" w:customStyle="1" w:styleId="20EC5ED3FD2C444BB20163F20423135D2">
    <w:name w:val="20EC5ED3FD2C444BB20163F20423135D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8">
    <w:name w:val="FE79557F0C664F6082F76A3E5E0B64F3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6">
    <w:name w:val="26A7809CA3C24C8F8D265847C615EEF8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40BA8552C1E4EDB86C6F035BAB1A2BB2">
    <w:name w:val="740BA8552C1E4EDB86C6F035BAB1A2BB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9217267BFD44C498BF72D1F90F38A1A2">
    <w:name w:val="29217267BFD44C498BF72D1F90F38A1A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BB5ED7DEB6C4A558ADBCF75140EDD411">
    <w:name w:val="0BB5ED7DEB6C4A558ADBCF75140EDD41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9">
    <w:name w:val="45132BE43F084F13BA22A5DDA9235EDE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8">
    <w:name w:val="28ADBDF0A0AE42EE98EDF8262769F0E1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8">
    <w:name w:val="AB11A4308F9548289630AAEC5836B820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C245D6129334444B856F42A01F1B8D2">
    <w:name w:val="2C245D6129334444B856F42A01F1B8D2"/>
    <w:rsid w:val="00ED62AE"/>
  </w:style>
  <w:style w:type="paragraph" w:customStyle="1" w:styleId="798B42563E6D445D94AFEF97428928C7">
    <w:name w:val="798B42563E6D445D94AFEF97428928C7"/>
    <w:rsid w:val="00ED62AE"/>
  </w:style>
  <w:style w:type="paragraph" w:customStyle="1" w:styleId="29251C593AEC443E914BDB84874A3619">
    <w:name w:val="29251C593AEC443E914BDB84874A3619"/>
    <w:rsid w:val="00ED62AE"/>
  </w:style>
  <w:style w:type="paragraph" w:customStyle="1" w:styleId="DBAB8D08960840468FD1F0357AB73DFF">
    <w:name w:val="DBAB8D08960840468FD1F0357AB73DFF"/>
    <w:rsid w:val="00ED62AE"/>
  </w:style>
  <w:style w:type="paragraph" w:customStyle="1" w:styleId="CFCB7BB76D8941F9BF7B81279FCABE86">
    <w:name w:val="CFCB7BB76D8941F9BF7B81279FCABE86"/>
    <w:rsid w:val="00ED62AE"/>
  </w:style>
  <w:style w:type="paragraph" w:customStyle="1" w:styleId="65DC3CE44BE040C2ACC1993912325030">
    <w:name w:val="65DC3CE44BE040C2ACC1993912325030"/>
    <w:rsid w:val="00ED62AE"/>
  </w:style>
  <w:style w:type="paragraph" w:customStyle="1" w:styleId="1740059BE0124D41816133924A38E178">
    <w:name w:val="1740059BE0124D41816133924A38E178"/>
    <w:rsid w:val="00ED62AE"/>
  </w:style>
  <w:style w:type="paragraph" w:customStyle="1" w:styleId="801C9D2E2149455798A93A4F2A573943">
    <w:name w:val="801C9D2E2149455798A93A4F2A57394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3">
    <w:name w:val="20EC5ED3FD2C444BB20163F20423135D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9">
    <w:name w:val="FE79557F0C664F6082F76A3E5E0B64F3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7">
    <w:name w:val="26A7809CA3C24C8F8D265847C615EEF8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10">
    <w:name w:val="45132BE43F084F13BA22A5DDA9235EDE1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9">
    <w:name w:val="28ADBDF0A0AE42EE98EDF8262769F0E1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9">
    <w:name w:val="AB11A4308F9548289630AAEC5836B820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01C9D2E2149455798A93A4F2A5739431">
    <w:name w:val="801C9D2E2149455798A93A4F2A573943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4">
    <w:name w:val="20EC5ED3FD2C444BB20163F20423135D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10">
    <w:name w:val="FE79557F0C664F6082F76A3E5E0B64F31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8">
    <w:name w:val="26A7809CA3C24C8F8D265847C615EEF8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92F5EDD447A4EFEA851C6999E6E25AE">
    <w:name w:val="C92F5EDD447A4EFEA851C6999E6E25AE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11">
    <w:name w:val="45132BE43F084F13BA22A5DDA9235EDE1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10">
    <w:name w:val="28ADBDF0A0AE42EE98EDF8262769F0E11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10">
    <w:name w:val="AB11A4308F9548289630AAEC5836B8201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01C9D2E2149455798A93A4F2A5739432">
    <w:name w:val="801C9D2E2149455798A93A4F2A573943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5">
    <w:name w:val="20EC5ED3FD2C444BB20163F20423135D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11">
    <w:name w:val="FE79557F0C664F6082F76A3E5E0B64F31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9">
    <w:name w:val="26A7809CA3C24C8F8D265847C615EEF8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2142AA9FD854CDA8F092638E1378C05">
    <w:name w:val="E2142AA9FD854CDA8F092638E1378C0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12">
    <w:name w:val="45132BE43F084F13BA22A5DDA9235EDE1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11">
    <w:name w:val="28ADBDF0A0AE42EE98EDF8262769F0E11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11">
    <w:name w:val="AB11A4308F9548289630AAEC5836B8201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01C9D2E2149455798A93A4F2A5739433">
    <w:name w:val="801C9D2E2149455798A93A4F2A573943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6">
    <w:name w:val="20EC5ED3FD2C444BB20163F20423135D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12">
    <w:name w:val="FE79557F0C664F6082F76A3E5E0B64F31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10">
    <w:name w:val="26A7809CA3C24C8F8D265847C615EEF81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2142AA9FD854CDA8F092638E1378C051">
    <w:name w:val="E2142AA9FD854CDA8F092638E1378C05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6EBB84E3B8C4EF995086F9957145F51">
    <w:name w:val="A6EBB84E3B8C4EF995086F9957145F5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13">
    <w:name w:val="45132BE43F084F13BA22A5DDA9235EDE1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12">
    <w:name w:val="28ADBDF0A0AE42EE98EDF8262769F0E11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12">
    <w:name w:val="AB11A4308F9548289630AAEC5836B8201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01C9D2E2149455798A93A4F2A5739434">
    <w:name w:val="801C9D2E2149455798A93A4F2A573943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7">
    <w:name w:val="20EC5ED3FD2C444BB20163F20423135D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13">
    <w:name w:val="FE79557F0C664F6082F76A3E5E0B64F31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11">
    <w:name w:val="26A7809CA3C24C8F8D265847C615EEF81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2142AA9FD854CDA8F092638E1378C052">
    <w:name w:val="E2142AA9FD854CDA8F092638E1378C05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6EBB84E3B8C4EF995086F9957145F511">
    <w:name w:val="A6EBB84E3B8C4EF995086F9957145F51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14">
    <w:name w:val="45132BE43F084F13BA22A5DDA9235EDE1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13">
    <w:name w:val="28ADBDF0A0AE42EE98EDF8262769F0E11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13">
    <w:name w:val="AB11A4308F9548289630AAEC5836B8201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01C9D2E2149455798A93A4F2A5739435">
    <w:name w:val="801C9D2E2149455798A93A4F2A573943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8">
    <w:name w:val="20EC5ED3FD2C444BB20163F20423135D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14">
    <w:name w:val="FE79557F0C664F6082F76A3E5E0B64F31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12">
    <w:name w:val="26A7809CA3C24C8F8D265847C615EEF81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2142AA9FD854CDA8F092638E1378C053">
    <w:name w:val="E2142AA9FD854CDA8F092638E1378C05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15">
    <w:name w:val="45132BE43F084F13BA22A5DDA9235EDE1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14">
    <w:name w:val="28ADBDF0A0AE42EE98EDF8262769F0E11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14">
    <w:name w:val="AB11A4308F9548289630AAEC5836B8201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01C9D2E2149455798A93A4F2A5739436">
    <w:name w:val="801C9D2E2149455798A93A4F2A573943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9">
    <w:name w:val="20EC5ED3FD2C444BB20163F20423135D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15">
    <w:name w:val="FE79557F0C664F6082F76A3E5E0B64F31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13">
    <w:name w:val="26A7809CA3C24C8F8D265847C615EEF81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2142AA9FD854CDA8F092638E1378C054">
    <w:name w:val="E2142AA9FD854CDA8F092638E1378C05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16">
    <w:name w:val="45132BE43F084F13BA22A5DDA9235EDE1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15">
    <w:name w:val="28ADBDF0A0AE42EE98EDF8262769F0E11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15">
    <w:name w:val="AB11A4308F9548289630AAEC5836B8201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01C9D2E2149455798A93A4F2A5739437">
    <w:name w:val="801C9D2E2149455798A93A4F2A573943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10">
    <w:name w:val="20EC5ED3FD2C444BB20163F20423135D1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16">
    <w:name w:val="FE79557F0C664F6082F76A3E5E0B64F31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14">
    <w:name w:val="26A7809CA3C24C8F8D265847C615EEF81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2142AA9FD854CDA8F092638E1378C055">
    <w:name w:val="E2142AA9FD854CDA8F092638E1378C05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77019701C8D44F69ED302964D59E561">
    <w:name w:val="977019701C8D44F69ED302964D59E56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45132BE43F084F13BA22A5DDA9235EDE17">
    <w:name w:val="45132BE43F084F13BA22A5DDA9235EDE1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16">
    <w:name w:val="28ADBDF0A0AE42EE98EDF8262769F0E11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16">
    <w:name w:val="AB11A4308F9548289630AAEC5836B8201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01C9D2E2149455798A93A4F2A5739438">
    <w:name w:val="801C9D2E2149455798A93A4F2A573943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11">
    <w:name w:val="20EC5ED3FD2C444BB20163F20423135D1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17">
    <w:name w:val="FE79557F0C664F6082F76A3E5E0B64F31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15">
    <w:name w:val="26A7809CA3C24C8F8D265847C615EEF81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2142AA9FD854CDA8F092638E1378C056">
    <w:name w:val="E2142AA9FD854CDA8F092638E1378C05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77019701C8D44F69ED302964D59E5611">
    <w:name w:val="977019701C8D44F69ED302964D59E561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7060C5F2B7F4AF1B9DFB094121AF8B2">
    <w:name w:val="87060C5F2B7F4AF1B9DFB094121AF8B2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45132BE43F084F13BA22A5DDA9235EDE18">
    <w:name w:val="45132BE43F084F13BA22A5DDA9235EDE1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17">
    <w:name w:val="28ADBDF0A0AE42EE98EDF8262769F0E11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17">
    <w:name w:val="AB11A4308F9548289630AAEC5836B8201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EBDC39637BD462E8B5956C6FBD577CE">
    <w:name w:val="8EBDC39637BD462E8B5956C6FBD577CE"/>
    <w:rsid w:val="00ED62AE"/>
  </w:style>
  <w:style w:type="paragraph" w:customStyle="1" w:styleId="55F956A2471A40CFB865644DA8CBD6E8">
    <w:name w:val="55F956A2471A40CFB865644DA8CBD6E8"/>
    <w:rsid w:val="00ED62AE"/>
  </w:style>
  <w:style w:type="paragraph" w:customStyle="1" w:styleId="0F86E119F9124C939FCE9665DF0ADB82">
    <w:name w:val="0F86E119F9124C939FCE9665DF0ADB82"/>
    <w:rsid w:val="00ED62AE"/>
  </w:style>
  <w:style w:type="paragraph" w:customStyle="1" w:styleId="E2ECB09DF8FF49EE9D940F0DEFD09903">
    <w:name w:val="E2ECB09DF8FF49EE9D940F0DEFD09903"/>
    <w:rsid w:val="00ED62AE"/>
  </w:style>
  <w:style w:type="paragraph" w:customStyle="1" w:styleId="99A1A0D7FCCF4B57B8B9A3BF8924B4D5">
    <w:name w:val="99A1A0D7FCCF4B57B8B9A3BF8924B4D5"/>
    <w:rsid w:val="00ED62AE"/>
  </w:style>
  <w:style w:type="paragraph" w:customStyle="1" w:styleId="1E63842C0D1A447EACD927E21EC2E65B">
    <w:name w:val="1E63842C0D1A447EACD927E21EC2E65B"/>
    <w:rsid w:val="00ED62AE"/>
  </w:style>
  <w:style w:type="paragraph" w:customStyle="1" w:styleId="03CAC497149546EABF093B5623BFE040">
    <w:name w:val="03CAC497149546EABF093B5623BFE040"/>
    <w:rsid w:val="00ED62AE"/>
  </w:style>
  <w:style w:type="paragraph" w:customStyle="1" w:styleId="8A9269F915994A69AACBDD961AFBA6E2">
    <w:name w:val="8A9269F915994A69AACBDD961AFBA6E2"/>
    <w:rsid w:val="00ED62AE"/>
  </w:style>
  <w:style w:type="paragraph" w:customStyle="1" w:styleId="AAD7B09FB0204ED299EDFE3329504C64">
    <w:name w:val="AAD7B09FB0204ED299EDFE3329504C64"/>
    <w:rsid w:val="00ED62AE"/>
  </w:style>
  <w:style w:type="paragraph" w:customStyle="1" w:styleId="BDB1EC192B1E44229FA24679902E0252">
    <w:name w:val="BDB1EC192B1E44229FA24679902E0252"/>
    <w:rsid w:val="00ED62AE"/>
  </w:style>
  <w:style w:type="paragraph" w:customStyle="1" w:styleId="CE9E5C11385C41F386C444834C50449E">
    <w:name w:val="CE9E5C11385C41F386C444834C50449E"/>
    <w:rsid w:val="00ED62AE"/>
  </w:style>
  <w:style w:type="paragraph" w:customStyle="1" w:styleId="34052419EAE64330AD9E91DFFC8631E9">
    <w:name w:val="34052419EAE64330AD9E91DFFC8631E9"/>
    <w:rsid w:val="00ED62AE"/>
  </w:style>
  <w:style w:type="paragraph" w:customStyle="1" w:styleId="E8F0DD3B5C8F48C79339EFFE0B9F3C99">
    <w:name w:val="E8F0DD3B5C8F48C79339EFFE0B9F3C99"/>
    <w:rsid w:val="00ED62AE"/>
  </w:style>
  <w:style w:type="paragraph" w:customStyle="1" w:styleId="6F9CA6FD177B49B2A8EAA061B912AF02">
    <w:name w:val="6F9CA6FD177B49B2A8EAA061B912AF02"/>
    <w:rsid w:val="00ED62AE"/>
  </w:style>
  <w:style w:type="paragraph" w:customStyle="1" w:styleId="6083971DE2744F158D69DECB7BADFB89">
    <w:name w:val="6083971DE2744F158D69DECB7BADFB89"/>
    <w:rsid w:val="00ED62AE"/>
  </w:style>
  <w:style w:type="paragraph" w:customStyle="1" w:styleId="F569B210A6C34502A531357198878E6E">
    <w:name w:val="F569B210A6C34502A531357198878E6E"/>
    <w:rsid w:val="00ED62AE"/>
  </w:style>
  <w:style w:type="paragraph" w:customStyle="1" w:styleId="C5B30FA903C24F25893BCFF8B1702B5B">
    <w:name w:val="C5B30FA903C24F25893BCFF8B1702B5B"/>
    <w:rsid w:val="00ED62AE"/>
  </w:style>
  <w:style w:type="paragraph" w:customStyle="1" w:styleId="6D9C016F7CEE49B7B676724203D1E523">
    <w:name w:val="6D9C016F7CEE49B7B676724203D1E523"/>
    <w:rsid w:val="00ED62AE"/>
  </w:style>
  <w:style w:type="paragraph" w:customStyle="1" w:styleId="7B01119206FB4BAC8138D46F02697957">
    <w:name w:val="7B01119206FB4BAC8138D46F02697957"/>
    <w:rsid w:val="00ED62AE"/>
  </w:style>
  <w:style w:type="paragraph" w:customStyle="1" w:styleId="4436FAA0FD674BF4910C6B090FF49EB9">
    <w:name w:val="4436FAA0FD674BF4910C6B090FF49EB9"/>
    <w:rsid w:val="00ED62AE"/>
  </w:style>
  <w:style w:type="paragraph" w:customStyle="1" w:styleId="5D2241F63B4640ABA6D707405981F6A0">
    <w:name w:val="5D2241F63B4640ABA6D707405981F6A0"/>
    <w:rsid w:val="00ED62AE"/>
  </w:style>
  <w:style w:type="paragraph" w:customStyle="1" w:styleId="0F83642B69E34439B964722DF5F69C9C">
    <w:name w:val="0F83642B69E34439B964722DF5F69C9C"/>
    <w:rsid w:val="00ED62AE"/>
  </w:style>
  <w:style w:type="paragraph" w:customStyle="1" w:styleId="D48E1E924CD0461EBBA8680265F8416C">
    <w:name w:val="D48E1E924CD0461EBBA8680265F8416C"/>
    <w:rsid w:val="00ED62AE"/>
  </w:style>
  <w:style w:type="paragraph" w:customStyle="1" w:styleId="135A7515491E4F29A554F1BDED6BC6C1">
    <w:name w:val="135A7515491E4F29A554F1BDED6BC6C1"/>
    <w:rsid w:val="00ED62AE"/>
  </w:style>
  <w:style w:type="paragraph" w:customStyle="1" w:styleId="7B01119206FB4BAC8138D46F026979571">
    <w:name w:val="7B01119206FB4BAC8138D46F02697957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436FAA0FD674BF4910C6B090FF49EB91">
    <w:name w:val="4436FAA0FD674BF4910C6B090FF49EB9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5D2241F63B4640ABA6D707405981F6A01">
    <w:name w:val="5D2241F63B4640ABA6D707405981F6A0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9">
    <w:name w:val="801C9D2E2149455798A93A4F2A573943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12">
    <w:name w:val="20EC5ED3FD2C444BB20163F20423135D1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18">
    <w:name w:val="FE79557F0C664F6082F76A3E5E0B64F31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16">
    <w:name w:val="26A7809CA3C24C8F8D265847C615EEF81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2142AA9FD854CDA8F092638E1378C057">
    <w:name w:val="E2142AA9FD854CDA8F092638E1378C05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77019701C8D44F69ED302964D59E5612">
    <w:name w:val="977019701C8D44F69ED302964D59E5612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7060C5F2B7F4AF1B9DFB094121AF8B21">
    <w:name w:val="87060C5F2B7F4AF1B9DFB094121AF8B2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45132BE43F084F13BA22A5DDA9235EDE19">
    <w:name w:val="45132BE43F084F13BA22A5DDA9235EDE1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18">
    <w:name w:val="28ADBDF0A0AE42EE98EDF8262769F0E11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18">
    <w:name w:val="AB11A4308F9548289630AAEC5836B8201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B01119206FB4BAC8138D46F026979572">
    <w:name w:val="7B01119206FB4BAC8138D46F02697957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436FAA0FD674BF4910C6B090FF49EB92">
    <w:name w:val="4436FAA0FD674BF4910C6B090FF49EB92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5D2241F63B4640ABA6D707405981F6A02">
    <w:name w:val="5D2241F63B4640ABA6D707405981F6A02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10">
    <w:name w:val="801C9D2E2149455798A93A4F2A5739431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13">
    <w:name w:val="20EC5ED3FD2C444BB20163F20423135D1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19">
    <w:name w:val="FE79557F0C664F6082F76A3E5E0B64F31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17">
    <w:name w:val="26A7809CA3C24C8F8D265847C615EEF81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2142AA9FD854CDA8F092638E1378C058">
    <w:name w:val="E2142AA9FD854CDA8F092638E1378C05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77019701C8D44F69ED302964D59E5613">
    <w:name w:val="977019701C8D44F69ED302964D59E5613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7060C5F2B7F4AF1B9DFB094121AF8B22">
    <w:name w:val="87060C5F2B7F4AF1B9DFB094121AF8B22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372815C8CA340C28FE42F4F9C7F8EF8">
    <w:name w:val="8372815C8CA340C28FE42F4F9C7F8EF8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45132BE43F084F13BA22A5DDA9235EDE20">
    <w:name w:val="45132BE43F084F13BA22A5DDA9235EDE2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19">
    <w:name w:val="28ADBDF0A0AE42EE98EDF8262769F0E11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19">
    <w:name w:val="AB11A4308F9548289630AAEC5836B8201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B01119206FB4BAC8138D46F026979573">
    <w:name w:val="7B01119206FB4BAC8138D46F02697957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436FAA0FD674BF4910C6B090FF49EB93">
    <w:name w:val="4436FAA0FD674BF4910C6B090FF49EB93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5D2241F63B4640ABA6D707405981F6A03">
    <w:name w:val="5D2241F63B4640ABA6D707405981F6A03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11">
    <w:name w:val="801C9D2E2149455798A93A4F2A5739431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14">
    <w:name w:val="20EC5ED3FD2C444BB20163F20423135D1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20">
    <w:name w:val="FE79557F0C664F6082F76A3E5E0B64F32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18">
    <w:name w:val="26A7809CA3C24C8F8D265847C615EEF81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2142AA9FD854CDA8F092638E1378C059">
    <w:name w:val="E2142AA9FD854CDA8F092638E1378C05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77019701C8D44F69ED302964D59E5614">
    <w:name w:val="977019701C8D44F69ED302964D59E5614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7060C5F2B7F4AF1B9DFB094121AF8B23">
    <w:name w:val="87060C5F2B7F4AF1B9DFB094121AF8B23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372815C8CA340C28FE42F4F9C7F8EF81">
    <w:name w:val="8372815C8CA340C28FE42F4F9C7F8EF8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1323A336E6E14077B7D9EE5878F9D6FA">
    <w:name w:val="1323A336E6E14077B7D9EE5878F9D6FA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45132BE43F084F13BA22A5DDA9235EDE21">
    <w:name w:val="45132BE43F084F13BA22A5DDA9235EDE2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20">
    <w:name w:val="28ADBDF0A0AE42EE98EDF8262769F0E12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20">
    <w:name w:val="AB11A4308F9548289630AAEC5836B8202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B01119206FB4BAC8138D46F026979574">
    <w:name w:val="7B01119206FB4BAC8138D46F02697957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436FAA0FD674BF4910C6B090FF49EB94">
    <w:name w:val="4436FAA0FD674BF4910C6B090FF49EB94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5D2241F63B4640ABA6D707405981F6A04">
    <w:name w:val="5D2241F63B4640ABA6D707405981F6A04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12">
    <w:name w:val="801C9D2E2149455798A93A4F2A5739431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15">
    <w:name w:val="20EC5ED3FD2C444BB20163F20423135D1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21">
    <w:name w:val="FE79557F0C664F6082F76A3E5E0B64F32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19">
    <w:name w:val="26A7809CA3C24C8F8D265847C615EEF81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2142AA9FD854CDA8F092638E1378C0510">
    <w:name w:val="E2142AA9FD854CDA8F092638E1378C051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77019701C8D44F69ED302964D59E5615">
    <w:name w:val="977019701C8D44F69ED302964D59E5615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7060C5F2B7F4AF1B9DFB094121AF8B24">
    <w:name w:val="87060C5F2B7F4AF1B9DFB094121AF8B24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372815C8CA340C28FE42F4F9C7F8EF82">
    <w:name w:val="8372815C8CA340C28FE42F4F9C7F8EF82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1323A336E6E14077B7D9EE5878F9D6FA1">
    <w:name w:val="1323A336E6E14077B7D9EE5878F9D6FA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45132BE43F084F13BA22A5DDA9235EDE22">
    <w:name w:val="45132BE43F084F13BA22A5DDA9235EDE2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21">
    <w:name w:val="28ADBDF0A0AE42EE98EDF8262769F0E12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21">
    <w:name w:val="AB11A4308F9548289630AAEC5836B8202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401A4DD67EE4428A75E96E6F566EB37">
    <w:name w:val="2401A4DD67EE4428A75E96E6F566EB37"/>
    <w:rsid w:val="00ED62AE"/>
  </w:style>
  <w:style w:type="paragraph" w:customStyle="1" w:styleId="39067A8361124EEF8DDA779008B8516D">
    <w:name w:val="39067A8361124EEF8DDA779008B8516D"/>
    <w:rsid w:val="00ED62AE"/>
  </w:style>
  <w:style w:type="paragraph" w:customStyle="1" w:styleId="E6821287DFED46819BF1CA83903ECB5F">
    <w:name w:val="E6821287DFED46819BF1CA83903ECB5F"/>
    <w:rsid w:val="00ED62AE"/>
  </w:style>
  <w:style w:type="paragraph" w:customStyle="1" w:styleId="BE422624C2AE4969B60311930301E7DC">
    <w:name w:val="BE422624C2AE4969B60311930301E7DC"/>
    <w:rsid w:val="00ED62AE"/>
  </w:style>
  <w:style w:type="paragraph" w:customStyle="1" w:styleId="5E3DD2A1EFB84130B7697337ADB982A5">
    <w:name w:val="5E3DD2A1EFB84130B7697337ADB982A5"/>
    <w:rsid w:val="00ED62AE"/>
  </w:style>
  <w:style w:type="paragraph" w:customStyle="1" w:styleId="1A5626FE032B4B86AFD5E7ACFF4049C6">
    <w:name w:val="1A5626FE032B4B86AFD5E7ACFF4049C6"/>
    <w:rsid w:val="00ED62AE"/>
  </w:style>
  <w:style w:type="paragraph" w:customStyle="1" w:styleId="BEF5260CEFAD4E1EB0B486DE298C221A">
    <w:name w:val="BEF5260CEFAD4E1EB0B486DE298C221A"/>
    <w:rsid w:val="00ED62AE"/>
  </w:style>
  <w:style w:type="paragraph" w:customStyle="1" w:styleId="D7C2BF10855F4A73AF21861D44ED547B">
    <w:name w:val="D7C2BF10855F4A73AF21861D44ED547B"/>
    <w:rsid w:val="00ED62AE"/>
  </w:style>
  <w:style w:type="paragraph" w:customStyle="1" w:styleId="4C4CBF4ACCE94BA7B334D3FE55B27FB2">
    <w:name w:val="4C4CBF4ACCE94BA7B334D3FE55B27FB2"/>
    <w:rsid w:val="00ED62AE"/>
  </w:style>
  <w:style w:type="paragraph" w:customStyle="1" w:styleId="D0A0ED0781D644CDBA4DD173D9F279AC">
    <w:name w:val="D0A0ED0781D644CDBA4DD173D9F279AC"/>
    <w:rsid w:val="00ED62AE"/>
  </w:style>
  <w:style w:type="paragraph" w:customStyle="1" w:styleId="C2D683D5A8764ADAB5240E3E63A0DAB1">
    <w:name w:val="C2D683D5A8764ADAB5240E3E63A0DAB1"/>
    <w:rsid w:val="00ED62AE"/>
  </w:style>
  <w:style w:type="paragraph" w:customStyle="1" w:styleId="99898B92A1B44E03986C662304313010">
    <w:name w:val="99898B92A1B44E03986C662304313010"/>
    <w:rsid w:val="00ED62AE"/>
  </w:style>
  <w:style w:type="paragraph" w:customStyle="1" w:styleId="C9BBC685385F4EB3BFC695C2C0138578">
    <w:name w:val="C9BBC685385F4EB3BFC695C2C0138578"/>
    <w:rsid w:val="00ED62AE"/>
  </w:style>
  <w:style w:type="paragraph" w:customStyle="1" w:styleId="F452471DEAD24CE0AB45358327A31BF2">
    <w:name w:val="F452471DEAD24CE0AB45358327A31BF2"/>
    <w:rsid w:val="00ED62AE"/>
  </w:style>
  <w:style w:type="paragraph" w:customStyle="1" w:styleId="2630E16118D447E3A8AF04B7C5254D61">
    <w:name w:val="2630E16118D447E3A8AF04B7C5254D61"/>
    <w:rsid w:val="00ED62AE"/>
  </w:style>
  <w:style w:type="paragraph" w:customStyle="1" w:styleId="801C9D2E2149455798A93A4F2A57394313">
    <w:name w:val="801C9D2E2149455798A93A4F2A5739431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16">
    <w:name w:val="20EC5ED3FD2C444BB20163F20423135D1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22">
    <w:name w:val="FE79557F0C664F6082F76A3E5E0B64F32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20">
    <w:name w:val="26A7809CA3C24C8F8D265847C615EEF82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23">
    <w:name w:val="45132BE43F084F13BA22A5DDA9235EDE2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22">
    <w:name w:val="28ADBDF0A0AE42EE98EDF8262769F0E12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22">
    <w:name w:val="AB11A4308F9548289630AAEC5836B8202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61634C61F645DCA894BD7FE358222B">
    <w:name w:val="6A61634C61F645DCA894BD7FE358222B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14">
    <w:name w:val="801C9D2E2149455798A93A4F2A5739431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17">
    <w:name w:val="20EC5ED3FD2C444BB20163F20423135D1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23">
    <w:name w:val="FE79557F0C664F6082F76A3E5E0B64F32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21">
    <w:name w:val="26A7809CA3C24C8F8D265847C615EEF82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24">
    <w:name w:val="45132BE43F084F13BA22A5DDA9235EDE2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23">
    <w:name w:val="28ADBDF0A0AE42EE98EDF8262769F0E12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23">
    <w:name w:val="AB11A4308F9548289630AAEC5836B8202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61634C61F645DCA894BD7FE358222B1">
    <w:name w:val="6A61634C61F645DCA894BD7FE358222B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15">
    <w:name w:val="801C9D2E2149455798A93A4F2A5739431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18">
    <w:name w:val="20EC5ED3FD2C444BB20163F20423135D1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24">
    <w:name w:val="FE79557F0C664F6082F76A3E5E0B64F32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22">
    <w:name w:val="26A7809CA3C24C8F8D265847C615EEF82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25">
    <w:name w:val="45132BE43F084F13BA22A5DDA9235EDE2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24">
    <w:name w:val="28ADBDF0A0AE42EE98EDF8262769F0E12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24">
    <w:name w:val="AB11A4308F9548289630AAEC5836B8202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01C9D2E2149455798A93A4F2A57394316">
    <w:name w:val="801C9D2E2149455798A93A4F2A5739431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19">
    <w:name w:val="20EC5ED3FD2C444BB20163F20423135D1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25">
    <w:name w:val="FE79557F0C664F6082F76A3E5E0B64F32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23">
    <w:name w:val="26A7809CA3C24C8F8D265847C615EEF82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26">
    <w:name w:val="45132BE43F084F13BA22A5DDA9235EDE2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25">
    <w:name w:val="28ADBDF0A0AE42EE98EDF8262769F0E12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25">
    <w:name w:val="AB11A4308F9548289630AAEC5836B8202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">
    <w:name w:val="D238B085347B4AAD8EB80D162FEC117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17">
    <w:name w:val="801C9D2E2149455798A93A4F2A5739431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20">
    <w:name w:val="20EC5ED3FD2C444BB20163F20423135D2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26">
    <w:name w:val="FE79557F0C664F6082F76A3E5E0B64F32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24">
    <w:name w:val="26A7809CA3C24C8F8D265847C615EEF82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27">
    <w:name w:val="45132BE43F084F13BA22A5DDA9235EDE2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26">
    <w:name w:val="28ADBDF0A0AE42EE98EDF8262769F0E12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26">
    <w:name w:val="AB11A4308F9548289630AAEC5836B8202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1">
    <w:name w:val="D238B085347B4AAD8EB80D162FEC1171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CCEA5C305FF9449C8A98FBC65F30ADB2">
    <w:name w:val="CCEA5C305FF9449C8A98FBC65F30ADB2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18">
    <w:name w:val="801C9D2E2149455798A93A4F2A5739431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21">
    <w:name w:val="20EC5ED3FD2C444BB20163F20423135D2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27">
    <w:name w:val="FE79557F0C664F6082F76A3E5E0B64F32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25">
    <w:name w:val="26A7809CA3C24C8F8D265847C615EEF82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28">
    <w:name w:val="45132BE43F084F13BA22A5DDA9235EDE2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27">
    <w:name w:val="28ADBDF0A0AE42EE98EDF8262769F0E12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27">
    <w:name w:val="AB11A4308F9548289630AAEC5836B8202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1E544D673FF4AAB964B5A12BB5DD45C">
    <w:name w:val="A1E544D673FF4AAB964B5A12BB5DD45C"/>
    <w:rsid w:val="00ED62AE"/>
  </w:style>
  <w:style w:type="paragraph" w:customStyle="1" w:styleId="D78542698FF64A8FB3C4C6EAFE049D8A">
    <w:name w:val="D78542698FF64A8FB3C4C6EAFE049D8A"/>
    <w:rsid w:val="00ED62AE"/>
  </w:style>
  <w:style w:type="paragraph" w:customStyle="1" w:styleId="D238B085347B4AAD8EB80D162FEC11712">
    <w:name w:val="D238B085347B4AAD8EB80D162FEC11712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D238B085347B4AAD8EB80D162FEC11713">
    <w:name w:val="D238B085347B4AAD8EB80D162FEC11713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">
    <w:name w:val="655BB3CDB1B64D23815C4C9081D45962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19">
    <w:name w:val="801C9D2E2149455798A93A4F2A5739431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22">
    <w:name w:val="20EC5ED3FD2C444BB20163F20423135D2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28">
    <w:name w:val="FE79557F0C664F6082F76A3E5E0B64F32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26">
    <w:name w:val="26A7809CA3C24C8F8D265847C615EEF82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29">
    <w:name w:val="45132BE43F084F13BA22A5DDA9235EDE2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28">
    <w:name w:val="28ADBDF0A0AE42EE98EDF8262769F0E12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28">
    <w:name w:val="AB11A4308F9548289630AAEC5836B8202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4">
    <w:name w:val="D238B085347B4AAD8EB80D162FEC11714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1">
    <w:name w:val="655BB3CDB1B64D23815C4C9081D45962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20">
    <w:name w:val="801C9D2E2149455798A93A4F2A5739432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23">
    <w:name w:val="20EC5ED3FD2C444BB20163F20423135D2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29">
    <w:name w:val="FE79557F0C664F6082F76A3E5E0B64F32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27">
    <w:name w:val="26A7809CA3C24C8F8D265847C615EEF82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30">
    <w:name w:val="45132BE43F084F13BA22A5DDA9235EDE3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29">
    <w:name w:val="28ADBDF0A0AE42EE98EDF8262769F0E12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29">
    <w:name w:val="AB11A4308F9548289630AAEC5836B8202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9FFFDB7913146ED9BF46F67BC8C8DEF">
    <w:name w:val="49FFFDB7913146ED9BF46F67BC8C8DEF"/>
    <w:rsid w:val="00ED62AE"/>
  </w:style>
  <w:style w:type="paragraph" w:customStyle="1" w:styleId="B50E402CEFD9468496B9A27126B2EE61">
    <w:name w:val="B50E402CEFD9468496B9A27126B2EE61"/>
    <w:rsid w:val="00ED62AE"/>
  </w:style>
  <w:style w:type="paragraph" w:customStyle="1" w:styleId="D238B085347B4AAD8EB80D162FEC11715">
    <w:name w:val="D238B085347B4AAD8EB80D162FEC11715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2">
    <w:name w:val="655BB3CDB1B64D23815C4C9081D459622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">
    <w:name w:val="30D71688EFD942DE9488FCF848DCBED3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21">
    <w:name w:val="801C9D2E2149455798A93A4F2A5739432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24">
    <w:name w:val="20EC5ED3FD2C444BB20163F20423135D2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30">
    <w:name w:val="FE79557F0C664F6082F76A3E5E0B64F33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28">
    <w:name w:val="26A7809CA3C24C8F8D265847C615EEF828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31">
    <w:name w:val="45132BE43F084F13BA22A5DDA9235EDE3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30">
    <w:name w:val="28ADBDF0A0AE42EE98EDF8262769F0E13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30">
    <w:name w:val="AB11A4308F9548289630AAEC5836B8203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6">
    <w:name w:val="D238B085347B4AAD8EB80D162FEC11716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3">
    <w:name w:val="655BB3CDB1B64D23815C4C9081D459623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1">
    <w:name w:val="30D71688EFD942DE9488FCF848DCBED31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22">
    <w:name w:val="801C9D2E2149455798A93A4F2A5739432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25">
    <w:name w:val="20EC5ED3FD2C444BB20163F20423135D25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31">
    <w:name w:val="FE79557F0C664F6082F76A3E5E0B64F33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29">
    <w:name w:val="26A7809CA3C24C8F8D265847C615EEF829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">
    <w:name w:val="4E3D43F487AF41F2B2F50E84AA12C30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32">
    <w:name w:val="45132BE43F084F13BA22A5DDA9235EDE3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31">
    <w:name w:val="28ADBDF0A0AE42EE98EDF8262769F0E13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31">
    <w:name w:val="AB11A4308F9548289630AAEC5836B8203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7">
    <w:name w:val="D238B085347B4AAD8EB80D162FEC11717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4">
    <w:name w:val="655BB3CDB1B64D23815C4C9081D459624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2">
    <w:name w:val="30D71688EFD942DE9488FCF848DCBED32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23">
    <w:name w:val="801C9D2E2149455798A93A4F2A5739432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26">
    <w:name w:val="20EC5ED3FD2C444BB20163F20423135D26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32">
    <w:name w:val="FE79557F0C664F6082F76A3E5E0B64F33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30">
    <w:name w:val="26A7809CA3C24C8F8D265847C615EEF830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1">
    <w:name w:val="4E3D43F487AF41F2B2F50E84AA12C306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">
    <w:name w:val="C5CDF767A91B4334A3D9293FCD1D25F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33">
    <w:name w:val="45132BE43F084F13BA22A5DDA9235EDE3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32">
    <w:name w:val="28ADBDF0A0AE42EE98EDF8262769F0E13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32">
    <w:name w:val="AB11A4308F9548289630AAEC5836B8203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8">
    <w:name w:val="D238B085347B4AAD8EB80D162FEC11718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5">
    <w:name w:val="655BB3CDB1B64D23815C4C9081D459625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3">
    <w:name w:val="30D71688EFD942DE9488FCF848DCBED33"/>
    <w:rsid w:val="00ED62AE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24">
    <w:name w:val="801C9D2E2149455798A93A4F2A5739432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27">
    <w:name w:val="20EC5ED3FD2C444BB20163F20423135D27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33">
    <w:name w:val="FE79557F0C664F6082F76A3E5E0B64F33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31">
    <w:name w:val="26A7809CA3C24C8F8D265847C615EEF83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2">
    <w:name w:val="4E3D43F487AF41F2B2F50E84AA12C3062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1">
    <w:name w:val="C5CDF767A91B4334A3D9293FCD1D25F31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5132BE43F084F13BA22A5DDA9235EDE34">
    <w:name w:val="45132BE43F084F13BA22A5DDA9235EDE34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8ADBDF0A0AE42EE98EDF8262769F0E133">
    <w:name w:val="28ADBDF0A0AE42EE98EDF8262769F0E13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B11A4308F9548289630AAEC5836B82033">
    <w:name w:val="AB11A4308F9548289630AAEC5836B82033"/>
    <w:rsid w:val="00ED62AE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9">
    <w:name w:val="D238B085347B4AAD8EB80D162FEC11719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6">
    <w:name w:val="655BB3CDB1B64D23815C4C9081D459626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4">
    <w:name w:val="30D71688EFD942DE9488FCF848DCBED34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25">
    <w:name w:val="801C9D2E2149455798A93A4F2A57394325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28">
    <w:name w:val="20EC5ED3FD2C444BB20163F20423135D28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34">
    <w:name w:val="FE79557F0C664F6082F76A3E5E0B64F334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32">
    <w:name w:val="26A7809CA3C24C8F8D265847C615EEF83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3">
    <w:name w:val="4E3D43F487AF41F2B2F50E84AA12C3063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2">
    <w:name w:val="C5CDF767A91B4334A3D9293FCD1D25F3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B3AFB389C8F43E98BCAE0C0E7E78788">
    <w:name w:val="6B3AFB389C8F43E98BCAE0C0E7E78788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1A9BCC8B1A84C4584F28350887536FC">
    <w:name w:val="F1A9BCC8B1A84C4584F28350887536FC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51CD75189234BE98306EF419DE290E0">
    <w:name w:val="851CD75189234BE98306EF419DE290E0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10">
    <w:name w:val="D238B085347B4AAD8EB80D162FEC117110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7">
    <w:name w:val="655BB3CDB1B64D23815C4C9081D459627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5">
    <w:name w:val="30D71688EFD942DE9488FCF848DCBED35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26">
    <w:name w:val="801C9D2E2149455798A93A4F2A57394326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29">
    <w:name w:val="20EC5ED3FD2C444BB20163F20423135D29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35">
    <w:name w:val="FE79557F0C664F6082F76A3E5E0B64F335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33">
    <w:name w:val="26A7809CA3C24C8F8D265847C615EEF833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8152878618478C8DDD1BD65674A7B4">
    <w:name w:val="EB8152878618478C8DDD1BD65674A7B4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4">
    <w:name w:val="4E3D43F487AF41F2B2F50E84AA12C3064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3">
    <w:name w:val="C5CDF767A91B4334A3D9293FCD1D25F33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B3AFB389C8F43E98BCAE0C0E7E787881">
    <w:name w:val="6B3AFB389C8F43E98BCAE0C0E7E78788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1A9BCC8B1A84C4584F28350887536FC1">
    <w:name w:val="F1A9BCC8B1A84C4584F28350887536FC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51CD75189234BE98306EF419DE290E01">
    <w:name w:val="851CD75189234BE98306EF419DE290E0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11">
    <w:name w:val="D238B085347B4AAD8EB80D162FEC117111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8">
    <w:name w:val="655BB3CDB1B64D23815C4C9081D459628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6">
    <w:name w:val="30D71688EFD942DE9488FCF848DCBED36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27">
    <w:name w:val="801C9D2E2149455798A93A4F2A57394327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30">
    <w:name w:val="20EC5ED3FD2C444BB20163F20423135D30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36">
    <w:name w:val="FE79557F0C664F6082F76A3E5E0B64F336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34">
    <w:name w:val="26A7809CA3C24C8F8D265847C615EEF834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A58029E7321457FBB4FBD350EEC9EA8">
    <w:name w:val="0A58029E7321457FBB4FBD350EEC9EA8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6FFD63D125344DFB0A60D9A5C19346C">
    <w:name w:val="D6FFD63D125344DFB0A60D9A5C19346C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5">
    <w:name w:val="4E3D43F487AF41F2B2F50E84AA12C3065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4">
    <w:name w:val="C5CDF767A91B4334A3D9293FCD1D25F34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B3AFB389C8F43E98BCAE0C0E7E787882">
    <w:name w:val="6B3AFB389C8F43E98BCAE0C0E7E78788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1A9BCC8B1A84C4584F28350887536FC2">
    <w:name w:val="F1A9BCC8B1A84C4584F28350887536FC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51CD75189234BE98306EF419DE290E02">
    <w:name w:val="851CD75189234BE98306EF419DE290E0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12">
    <w:name w:val="D238B085347B4AAD8EB80D162FEC117112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9">
    <w:name w:val="655BB3CDB1B64D23815C4C9081D459629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7">
    <w:name w:val="30D71688EFD942DE9488FCF848DCBED37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28">
    <w:name w:val="801C9D2E2149455798A93A4F2A57394328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31">
    <w:name w:val="20EC5ED3FD2C444BB20163F20423135D3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37">
    <w:name w:val="FE79557F0C664F6082F76A3E5E0B64F337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35">
    <w:name w:val="26A7809CA3C24C8F8D265847C615EEF835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48440AF3D0E4E029E1EC24FAE2A8BF1">
    <w:name w:val="B48440AF3D0E4E029E1EC24FAE2A8BF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A58029E7321457FBB4FBD350EEC9EA81">
    <w:name w:val="0A58029E7321457FBB4FBD350EEC9EA8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6FFD63D125344DFB0A60D9A5C19346C1">
    <w:name w:val="D6FFD63D125344DFB0A60D9A5C19346C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6">
    <w:name w:val="4E3D43F487AF41F2B2F50E84AA12C3066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5">
    <w:name w:val="C5CDF767A91B4334A3D9293FCD1D25F35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B3AFB389C8F43E98BCAE0C0E7E787883">
    <w:name w:val="6B3AFB389C8F43E98BCAE0C0E7E787883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1A9BCC8B1A84C4584F28350887536FC3">
    <w:name w:val="F1A9BCC8B1A84C4584F28350887536FC3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51CD75189234BE98306EF419DE290E03">
    <w:name w:val="851CD75189234BE98306EF419DE290E03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13">
    <w:name w:val="D238B085347B4AAD8EB80D162FEC117113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10">
    <w:name w:val="655BB3CDB1B64D23815C4C9081D4596210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8">
    <w:name w:val="30D71688EFD942DE9488FCF848DCBED38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29">
    <w:name w:val="801C9D2E2149455798A93A4F2A57394329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32">
    <w:name w:val="20EC5ED3FD2C444BB20163F20423135D3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38">
    <w:name w:val="FE79557F0C664F6082F76A3E5E0B64F338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36">
    <w:name w:val="26A7809CA3C24C8F8D265847C615EEF836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48440AF3D0E4E029E1EC24FAE2A8BF11">
    <w:name w:val="B48440AF3D0E4E029E1EC24FAE2A8BF1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A58029E7321457FBB4FBD350EEC9EA82">
    <w:name w:val="0A58029E7321457FBB4FBD350EEC9EA8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6FFD63D125344DFB0A60D9A5C19346C2">
    <w:name w:val="D6FFD63D125344DFB0A60D9A5C19346C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7">
    <w:name w:val="4E3D43F487AF41F2B2F50E84AA12C3067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6">
    <w:name w:val="C5CDF767A91B4334A3D9293FCD1D25F36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B3AFB389C8F43E98BCAE0C0E7E787884">
    <w:name w:val="6B3AFB389C8F43E98BCAE0C0E7E787884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1A9BCC8B1A84C4584F28350887536FC4">
    <w:name w:val="F1A9BCC8B1A84C4584F28350887536FC4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51CD75189234BE98306EF419DE290E04">
    <w:name w:val="851CD75189234BE98306EF419DE290E04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14">
    <w:name w:val="D238B085347B4AAD8EB80D162FEC117114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11">
    <w:name w:val="655BB3CDB1B64D23815C4C9081D4596211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9">
    <w:name w:val="30D71688EFD942DE9488FCF848DCBED39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30">
    <w:name w:val="801C9D2E2149455798A93A4F2A57394330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33">
    <w:name w:val="20EC5ED3FD2C444BB20163F20423135D33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39">
    <w:name w:val="FE79557F0C664F6082F76A3E5E0B64F339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37">
    <w:name w:val="26A7809CA3C24C8F8D265847C615EEF837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">
    <w:name w:val="0FB3B6EBE06947D88CD80F326D8A59E3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48440AF3D0E4E029E1EC24FAE2A8BF12">
    <w:name w:val="B48440AF3D0E4E029E1EC24FAE2A8BF1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A58029E7321457FBB4FBD350EEC9EA83">
    <w:name w:val="0A58029E7321457FBB4FBD350EEC9EA83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6FFD63D125344DFB0A60D9A5C19346C3">
    <w:name w:val="D6FFD63D125344DFB0A60D9A5C19346C3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8">
    <w:name w:val="4E3D43F487AF41F2B2F50E84AA12C3068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7">
    <w:name w:val="C5CDF767A91B4334A3D9293FCD1D25F37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B3AFB389C8F43E98BCAE0C0E7E787885">
    <w:name w:val="6B3AFB389C8F43E98BCAE0C0E7E787885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1A9BCC8B1A84C4584F28350887536FC5">
    <w:name w:val="F1A9BCC8B1A84C4584F28350887536FC5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51CD75189234BE98306EF419DE290E05">
    <w:name w:val="851CD75189234BE98306EF419DE290E05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15">
    <w:name w:val="D238B085347B4AAD8EB80D162FEC117115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12">
    <w:name w:val="655BB3CDB1B64D23815C4C9081D4596212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10">
    <w:name w:val="30D71688EFD942DE9488FCF848DCBED310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31">
    <w:name w:val="801C9D2E2149455798A93A4F2A5739433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34">
    <w:name w:val="20EC5ED3FD2C444BB20163F20423135D34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40">
    <w:name w:val="FE79557F0C664F6082F76A3E5E0B64F340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38">
    <w:name w:val="26A7809CA3C24C8F8D265847C615EEF838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1">
    <w:name w:val="0FB3B6EBE06947D88CD80F326D8A59E3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9">
    <w:name w:val="4E3D43F487AF41F2B2F50E84AA12C3069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8">
    <w:name w:val="C5CDF767A91B4334A3D9293FCD1D25F38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B3AFB389C8F43E98BCAE0C0E7E787886">
    <w:name w:val="6B3AFB389C8F43E98BCAE0C0E7E787886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1A9BCC8B1A84C4584F28350887536FC6">
    <w:name w:val="F1A9BCC8B1A84C4584F28350887536FC6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51CD75189234BE98306EF419DE290E06">
    <w:name w:val="851CD75189234BE98306EF419DE290E06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298D170A3AE4F188E4501E611FD198E">
    <w:name w:val="C298D170A3AE4F188E4501E611FD198E"/>
    <w:rsid w:val="0084591C"/>
  </w:style>
  <w:style w:type="paragraph" w:customStyle="1" w:styleId="D897FEDF0BAE498B8EE578B6D85B2E44">
    <w:name w:val="D897FEDF0BAE498B8EE578B6D85B2E44"/>
    <w:rsid w:val="0084591C"/>
  </w:style>
  <w:style w:type="paragraph" w:customStyle="1" w:styleId="85389CA6FBDC49B8AF3FED56915EFF20">
    <w:name w:val="85389CA6FBDC49B8AF3FED56915EFF20"/>
    <w:rsid w:val="0084591C"/>
  </w:style>
  <w:style w:type="paragraph" w:customStyle="1" w:styleId="ED1A2D207D1544DF94A7C9F3E871C698">
    <w:name w:val="ED1A2D207D1544DF94A7C9F3E871C698"/>
    <w:rsid w:val="0084591C"/>
  </w:style>
  <w:style w:type="paragraph" w:customStyle="1" w:styleId="DB83369572094516AE87E5D2ED841152">
    <w:name w:val="DB83369572094516AE87E5D2ED841152"/>
    <w:rsid w:val="0084591C"/>
  </w:style>
  <w:style w:type="paragraph" w:customStyle="1" w:styleId="3441E5B5444D4D408EBE74105235D1F7">
    <w:name w:val="3441E5B5444D4D408EBE74105235D1F7"/>
    <w:rsid w:val="0084591C"/>
  </w:style>
  <w:style w:type="paragraph" w:customStyle="1" w:styleId="0BF051925ADC433AB555E1D85F3AB1E7">
    <w:name w:val="0BF051925ADC433AB555E1D85F3AB1E7"/>
    <w:rsid w:val="0084591C"/>
  </w:style>
  <w:style w:type="paragraph" w:customStyle="1" w:styleId="D238B085347B4AAD8EB80D162FEC117116">
    <w:name w:val="D238B085347B4AAD8EB80D162FEC117116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13">
    <w:name w:val="655BB3CDB1B64D23815C4C9081D4596213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11">
    <w:name w:val="30D71688EFD942DE9488FCF848DCBED311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32">
    <w:name w:val="801C9D2E2149455798A93A4F2A5739433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35">
    <w:name w:val="20EC5ED3FD2C444BB20163F20423135D35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41">
    <w:name w:val="FE79557F0C664F6082F76A3E5E0B64F34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39">
    <w:name w:val="26A7809CA3C24C8F8D265847C615EEF839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2">
    <w:name w:val="0FB3B6EBE06947D88CD80F326D8A59E3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3441E5B5444D4D408EBE74105235D1F71">
    <w:name w:val="3441E5B5444D4D408EBE74105235D1F7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BF051925ADC433AB555E1D85F3AB1E71">
    <w:name w:val="0BF051925ADC433AB555E1D85F3AB1E7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10">
    <w:name w:val="4E3D43F487AF41F2B2F50E84AA12C30610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9">
    <w:name w:val="C5CDF767A91B4334A3D9293FCD1D25F39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B3AFB389C8F43E98BCAE0C0E7E787887">
    <w:name w:val="6B3AFB389C8F43E98BCAE0C0E7E787887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1A9BCC8B1A84C4584F28350887536FC7">
    <w:name w:val="F1A9BCC8B1A84C4584F28350887536FC7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51CD75189234BE98306EF419DE290E07">
    <w:name w:val="851CD75189234BE98306EF419DE290E07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E7FBD2934954CE58E822B54EEB96CCA">
    <w:name w:val="8E7FBD2934954CE58E822B54EEB96CCA"/>
    <w:rsid w:val="0084591C"/>
  </w:style>
  <w:style w:type="paragraph" w:customStyle="1" w:styleId="F2C66CA760AB4585AF8BC4C051EDF82E">
    <w:name w:val="F2C66CA760AB4585AF8BC4C051EDF82E"/>
    <w:rsid w:val="0084591C"/>
  </w:style>
  <w:style w:type="paragraph" w:customStyle="1" w:styleId="A21B36F81AB947F1A0D9912155377B43">
    <w:name w:val="A21B36F81AB947F1A0D9912155377B43"/>
    <w:rsid w:val="0084591C"/>
  </w:style>
  <w:style w:type="paragraph" w:customStyle="1" w:styleId="C668DC8E0D884049A7973674ED2A215A">
    <w:name w:val="C668DC8E0D884049A7973674ED2A215A"/>
    <w:rsid w:val="0084591C"/>
  </w:style>
  <w:style w:type="paragraph" w:customStyle="1" w:styleId="79A3B17F672D4549AAE0CF1B6EE4DA33">
    <w:name w:val="79A3B17F672D4549AAE0CF1B6EE4DA33"/>
    <w:rsid w:val="0084591C"/>
  </w:style>
  <w:style w:type="paragraph" w:customStyle="1" w:styleId="6C9AB298A6154DF39CD3D6AB607B1E42">
    <w:name w:val="6C9AB298A6154DF39CD3D6AB607B1E42"/>
    <w:rsid w:val="0084591C"/>
  </w:style>
  <w:style w:type="paragraph" w:customStyle="1" w:styleId="324E599E82AA4309B7A592BB186FC4DE">
    <w:name w:val="324E599E82AA4309B7A592BB186FC4DE"/>
    <w:rsid w:val="0084591C"/>
  </w:style>
  <w:style w:type="paragraph" w:customStyle="1" w:styleId="75B5625A238144AD934CB68B4A8DD11C">
    <w:name w:val="75B5625A238144AD934CB68B4A8DD11C"/>
    <w:rsid w:val="0084591C"/>
  </w:style>
  <w:style w:type="paragraph" w:customStyle="1" w:styleId="AFF0FD2025F64CC7809BC89469885D13">
    <w:name w:val="AFF0FD2025F64CC7809BC89469885D13"/>
    <w:rsid w:val="0084591C"/>
  </w:style>
  <w:style w:type="paragraph" w:customStyle="1" w:styleId="9D48F76C2F814DDCA1ABFB8B79C821CD">
    <w:name w:val="9D48F76C2F814DDCA1ABFB8B79C821CD"/>
    <w:rsid w:val="0084591C"/>
  </w:style>
  <w:style w:type="paragraph" w:customStyle="1" w:styleId="C0B2D2F253C848638D040AAE95ED6506">
    <w:name w:val="C0B2D2F253C848638D040AAE95ED6506"/>
    <w:rsid w:val="0084591C"/>
  </w:style>
  <w:style w:type="paragraph" w:customStyle="1" w:styleId="78DF03760628407D82E8305655062231">
    <w:name w:val="78DF03760628407D82E8305655062231"/>
    <w:rsid w:val="0084591C"/>
  </w:style>
  <w:style w:type="paragraph" w:customStyle="1" w:styleId="C536D9D50BD0468783BC375119FC3FFA">
    <w:name w:val="C536D9D50BD0468783BC375119FC3FFA"/>
    <w:rsid w:val="0084591C"/>
  </w:style>
  <w:style w:type="paragraph" w:customStyle="1" w:styleId="D981D366F1A74D178694A0F3F71DEE95">
    <w:name w:val="D981D366F1A74D178694A0F3F71DEE95"/>
    <w:rsid w:val="0084591C"/>
  </w:style>
  <w:style w:type="paragraph" w:customStyle="1" w:styleId="CC4D2B31E1874136A58992627857273F">
    <w:name w:val="CC4D2B31E1874136A58992627857273F"/>
    <w:rsid w:val="0084591C"/>
  </w:style>
  <w:style w:type="paragraph" w:customStyle="1" w:styleId="BA0903D948B64B9FBAE55249198160FE">
    <w:name w:val="BA0903D948B64B9FBAE55249198160FE"/>
    <w:rsid w:val="0084591C"/>
  </w:style>
  <w:style w:type="paragraph" w:customStyle="1" w:styleId="EF3CDC494DAD41B891C24B6B7DE2AC86">
    <w:name w:val="EF3CDC494DAD41B891C24B6B7DE2AC86"/>
    <w:rsid w:val="0084591C"/>
  </w:style>
  <w:style w:type="paragraph" w:customStyle="1" w:styleId="1B337D22F69048FD928668B1977304F1">
    <w:name w:val="1B337D22F69048FD928668B1977304F1"/>
    <w:rsid w:val="0084591C"/>
  </w:style>
  <w:style w:type="paragraph" w:customStyle="1" w:styleId="62DB404EA9DE40C38AFBAA49D094F3FA">
    <w:name w:val="62DB404EA9DE40C38AFBAA49D094F3FA"/>
    <w:rsid w:val="0084591C"/>
  </w:style>
  <w:style w:type="paragraph" w:customStyle="1" w:styleId="F035A923BE4A41A0BAB15DB6BC661C8D">
    <w:name w:val="F035A923BE4A41A0BAB15DB6BC661C8D"/>
    <w:rsid w:val="0084591C"/>
  </w:style>
  <w:style w:type="paragraph" w:customStyle="1" w:styleId="D3C5E32235E34306A12743C88ABF6E90">
    <w:name w:val="D3C5E32235E34306A12743C88ABF6E90"/>
    <w:rsid w:val="0084591C"/>
  </w:style>
  <w:style w:type="paragraph" w:customStyle="1" w:styleId="1AA65137D9064C7A9930ADEB91203041">
    <w:name w:val="1AA65137D9064C7A9930ADEB91203041"/>
    <w:rsid w:val="0084591C"/>
  </w:style>
  <w:style w:type="paragraph" w:customStyle="1" w:styleId="76128A57D1B641D6A98861E4EF5DB927">
    <w:name w:val="76128A57D1B641D6A98861E4EF5DB927"/>
    <w:rsid w:val="0084591C"/>
  </w:style>
  <w:style w:type="paragraph" w:customStyle="1" w:styleId="24BD3DD158F54ADA9350EEA230517E95">
    <w:name w:val="24BD3DD158F54ADA9350EEA230517E95"/>
    <w:rsid w:val="0084591C"/>
  </w:style>
  <w:style w:type="paragraph" w:customStyle="1" w:styleId="BC69E58551CA440CB11E8033BE7D48DC">
    <w:name w:val="BC69E58551CA440CB11E8033BE7D48DC"/>
    <w:rsid w:val="0084591C"/>
  </w:style>
  <w:style w:type="paragraph" w:customStyle="1" w:styleId="0CA7E6C0E26F4852956AEDE9A56D8746">
    <w:name w:val="0CA7E6C0E26F4852956AEDE9A56D8746"/>
    <w:rsid w:val="0084591C"/>
  </w:style>
  <w:style w:type="paragraph" w:customStyle="1" w:styleId="B2D37BF920B8447B98134A497E6B12D2">
    <w:name w:val="B2D37BF920B8447B98134A497E6B12D2"/>
    <w:rsid w:val="0084591C"/>
  </w:style>
  <w:style w:type="paragraph" w:customStyle="1" w:styleId="CB4966FDD1424659A2644DF16252ED0A">
    <w:name w:val="CB4966FDD1424659A2644DF16252ED0A"/>
    <w:rsid w:val="0084591C"/>
  </w:style>
  <w:style w:type="paragraph" w:customStyle="1" w:styleId="04918C4AF14A463C88241C7C35210E10">
    <w:name w:val="04918C4AF14A463C88241C7C35210E10"/>
    <w:rsid w:val="0084591C"/>
  </w:style>
  <w:style w:type="paragraph" w:customStyle="1" w:styleId="A18461A7DE4E4FE1B4D69D81A071CF33">
    <w:name w:val="A18461A7DE4E4FE1B4D69D81A071CF33"/>
    <w:rsid w:val="0084591C"/>
  </w:style>
  <w:style w:type="paragraph" w:customStyle="1" w:styleId="269A75AFA48D4544BB4C5E1412743008">
    <w:name w:val="269A75AFA48D4544BB4C5E1412743008"/>
    <w:rsid w:val="0084591C"/>
  </w:style>
  <w:style w:type="paragraph" w:customStyle="1" w:styleId="4258F5A7BF56469F8077CF937A5FCDED">
    <w:name w:val="4258F5A7BF56469F8077CF937A5FCDED"/>
    <w:rsid w:val="0084591C"/>
  </w:style>
  <w:style w:type="paragraph" w:customStyle="1" w:styleId="98FB28E1B97448B48E14FCAE497694C6">
    <w:name w:val="98FB28E1B97448B48E14FCAE497694C6"/>
    <w:rsid w:val="0084591C"/>
  </w:style>
  <w:style w:type="paragraph" w:customStyle="1" w:styleId="B5E8D4B8F96A45C79CE6A7ECEEDA1C97">
    <w:name w:val="B5E8D4B8F96A45C79CE6A7ECEEDA1C97"/>
    <w:rsid w:val="0084591C"/>
  </w:style>
  <w:style w:type="paragraph" w:customStyle="1" w:styleId="E1896D8B8D34455981814470DC26BBB4">
    <w:name w:val="E1896D8B8D34455981814470DC26BBB4"/>
    <w:rsid w:val="0084591C"/>
  </w:style>
  <w:style w:type="paragraph" w:customStyle="1" w:styleId="DA1423C51B12482194C5485EA876AF5C">
    <w:name w:val="DA1423C51B12482194C5485EA876AF5C"/>
    <w:rsid w:val="0084591C"/>
  </w:style>
  <w:style w:type="paragraph" w:customStyle="1" w:styleId="69A6BD526186413D848654A1C87B878B">
    <w:name w:val="69A6BD526186413D848654A1C87B878B"/>
    <w:rsid w:val="0084591C"/>
  </w:style>
  <w:style w:type="paragraph" w:customStyle="1" w:styleId="D6195BC8165C4425B1383D46A533FB51">
    <w:name w:val="D6195BC8165C4425B1383D46A533FB51"/>
    <w:rsid w:val="0084591C"/>
  </w:style>
  <w:style w:type="paragraph" w:customStyle="1" w:styleId="05A3162234DF48FBBD2C80A24ECAD685">
    <w:name w:val="05A3162234DF48FBBD2C80A24ECAD685"/>
    <w:rsid w:val="0084591C"/>
  </w:style>
  <w:style w:type="paragraph" w:customStyle="1" w:styleId="2A6AC76803E2494688E2E5E748A58AC3">
    <w:name w:val="2A6AC76803E2494688E2E5E748A58AC3"/>
    <w:rsid w:val="0084591C"/>
  </w:style>
  <w:style w:type="paragraph" w:customStyle="1" w:styleId="6EF33D4D0D5C4FD0BC7854FDFB726E3D">
    <w:name w:val="6EF33D4D0D5C4FD0BC7854FDFB726E3D"/>
    <w:rsid w:val="0084591C"/>
  </w:style>
  <w:style w:type="paragraph" w:customStyle="1" w:styleId="25B51A6AE1814934901D43E806233F6D">
    <w:name w:val="25B51A6AE1814934901D43E806233F6D"/>
    <w:rsid w:val="0084591C"/>
  </w:style>
  <w:style w:type="paragraph" w:customStyle="1" w:styleId="FBDD09C18B24410AA632DBD8A4257853">
    <w:name w:val="FBDD09C18B24410AA632DBD8A4257853"/>
    <w:rsid w:val="0084591C"/>
  </w:style>
  <w:style w:type="paragraph" w:customStyle="1" w:styleId="E3B50149ABF84321B7968DF0CE89856F">
    <w:name w:val="E3B50149ABF84321B7968DF0CE89856F"/>
    <w:rsid w:val="0084591C"/>
  </w:style>
  <w:style w:type="paragraph" w:customStyle="1" w:styleId="EAF2ECE436DF45FC9570017027D50E67">
    <w:name w:val="EAF2ECE436DF45FC9570017027D50E67"/>
    <w:rsid w:val="0084591C"/>
  </w:style>
  <w:style w:type="paragraph" w:customStyle="1" w:styleId="7BD6D92D315E4DECBCC443ACBEEF9FE8">
    <w:name w:val="7BD6D92D315E4DECBCC443ACBEEF9FE8"/>
    <w:rsid w:val="0084591C"/>
  </w:style>
  <w:style w:type="paragraph" w:customStyle="1" w:styleId="D46CA6EE65F0448784F72B28D66888B5">
    <w:name w:val="D46CA6EE65F0448784F72B28D66888B5"/>
    <w:rsid w:val="0084591C"/>
  </w:style>
  <w:style w:type="paragraph" w:customStyle="1" w:styleId="BDE3D0036E7342BEB5D08078CE8D196C">
    <w:name w:val="BDE3D0036E7342BEB5D08078CE8D196C"/>
    <w:rsid w:val="0084591C"/>
  </w:style>
  <w:style w:type="paragraph" w:customStyle="1" w:styleId="6A89413D5A5F4636A85D128F79B91512">
    <w:name w:val="6A89413D5A5F4636A85D128F79B91512"/>
    <w:rsid w:val="0084591C"/>
  </w:style>
  <w:style w:type="paragraph" w:customStyle="1" w:styleId="5DFC425B21D649D8BB2A73D8FCC1097A">
    <w:name w:val="5DFC425B21D649D8BB2A73D8FCC1097A"/>
    <w:rsid w:val="0084591C"/>
  </w:style>
  <w:style w:type="paragraph" w:customStyle="1" w:styleId="AE25AD61D63540F3A8EDEE5F84C51CC4">
    <w:name w:val="AE25AD61D63540F3A8EDEE5F84C51CC4"/>
    <w:rsid w:val="0084591C"/>
  </w:style>
  <w:style w:type="paragraph" w:customStyle="1" w:styleId="C75FE6BBC7174DA78686A61AF96A2762">
    <w:name w:val="C75FE6BBC7174DA78686A61AF96A2762"/>
    <w:rsid w:val="0084591C"/>
  </w:style>
  <w:style w:type="paragraph" w:customStyle="1" w:styleId="08289C4E5B9D4BD2A1EA5088BF69C1E7">
    <w:name w:val="08289C4E5B9D4BD2A1EA5088BF69C1E7"/>
    <w:rsid w:val="0084591C"/>
  </w:style>
  <w:style w:type="paragraph" w:customStyle="1" w:styleId="0B64D59E19F24868865B4C2E7F627EB7">
    <w:name w:val="0B64D59E19F24868865B4C2E7F627EB7"/>
    <w:rsid w:val="0084591C"/>
  </w:style>
  <w:style w:type="paragraph" w:customStyle="1" w:styleId="ABC4AC62873F4AA7BB146BD1B2E2D00E">
    <w:name w:val="ABC4AC62873F4AA7BB146BD1B2E2D00E"/>
    <w:rsid w:val="0084591C"/>
  </w:style>
  <w:style w:type="paragraph" w:customStyle="1" w:styleId="D238B085347B4AAD8EB80D162FEC117117">
    <w:name w:val="D238B085347B4AAD8EB80D162FEC117117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14">
    <w:name w:val="655BB3CDB1B64D23815C4C9081D4596214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12">
    <w:name w:val="30D71688EFD942DE9488FCF848DCBED312"/>
    <w:rsid w:val="0084591C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33">
    <w:name w:val="801C9D2E2149455798A93A4F2A57394333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36">
    <w:name w:val="20EC5ED3FD2C444BB20163F20423135D36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42">
    <w:name w:val="FE79557F0C664F6082F76A3E5E0B64F342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40">
    <w:name w:val="26A7809CA3C24C8F8D265847C615EEF840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46CA6EE65F0448784F72B28D66888B51">
    <w:name w:val="D46CA6EE65F0448784F72B28D66888B51"/>
    <w:rsid w:val="0084591C"/>
    <w:pPr>
      <w:spacing w:after="0" w:line="240" w:lineRule="auto"/>
      <w:ind w:left="720"/>
      <w:contextualSpacing/>
    </w:pPr>
    <w:rPr>
      <w:rFonts w:eastAsiaTheme="minorHAnsi"/>
      <w:sz w:val="24"/>
      <w:szCs w:val="24"/>
      <w:lang w:val="en-GB" w:eastAsia="en-US"/>
    </w:rPr>
  </w:style>
  <w:style w:type="paragraph" w:customStyle="1" w:styleId="BDE3D0036E7342BEB5D08078CE8D196C1">
    <w:name w:val="BDE3D0036E7342BEB5D08078CE8D196C1"/>
    <w:rsid w:val="0084591C"/>
    <w:pPr>
      <w:spacing w:after="0" w:line="240" w:lineRule="auto"/>
      <w:ind w:left="720"/>
      <w:contextualSpacing/>
    </w:pPr>
    <w:rPr>
      <w:rFonts w:eastAsiaTheme="minorHAnsi"/>
      <w:sz w:val="24"/>
      <w:szCs w:val="24"/>
      <w:lang w:val="en-GB" w:eastAsia="en-US"/>
    </w:rPr>
  </w:style>
  <w:style w:type="paragraph" w:customStyle="1" w:styleId="6A89413D5A5F4636A85D128F79B915121">
    <w:name w:val="6A89413D5A5F4636A85D128F79B915121"/>
    <w:rsid w:val="0084591C"/>
    <w:pPr>
      <w:spacing w:after="0" w:line="240" w:lineRule="auto"/>
      <w:ind w:left="720"/>
      <w:contextualSpacing/>
    </w:pPr>
    <w:rPr>
      <w:rFonts w:eastAsiaTheme="minorHAnsi"/>
      <w:sz w:val="24"/>
      <w:szCs w:val="24"/>
      <w:lang w:val="en-GB" w:eastAsia="en-US"/>
    </w:rPr>
  </w:style>
  <w:style w:type="paragraph" w:customStyle="1" w:styleId="5DFC425B21D649D8BB2A73D8FCC1097A1">
    <w:name w:val="5DFC425B21D649D8BB2A73D8FCC1097A1"/>
    <w:rsid w:val="0084591C"/>
    <w:pPr>
      <w:spacing w:after="0" w:line="240" w:lineRule="auto"/>
      <w:ind w:left="720"/>
      <w:contextualSpacing/>
    </w:pPr>
    <w:rPr>
      <w:rFonts w:eastAsiaTheme="minorHAnsi"/>
      <w:sz w:val="24"/>
      <w:szCs w:val="24"/>
      <w:lang w:val="en-GB" w:eastAsia="en-US"/>
    </w:rPr>
  </w:style>
  <w:style w:type="paragraph" w:customStyle="1" w:styleId="AE25AD61D63540F3A8EDEE5F84C51CC41">
    <w:name w:val="AE25AD61D63540F3A8EDEE5F84C51CC41"/>
    <w:rsid w:val="0084591C"/>
    <w:pPr>
      <w:spacing w:after="0" w:line="240" w:lineRule="auto"/>
      <w:ind w:left="720"/>
      <w:contextualSpacing/>
    </w:pPr>
    <w:rPr>
      <w:rFonts w:eastAsiaTheme="minorHAnsi"/>
      <w:sz w:val="24"/>
      <w:szCs w:val="24"/>
      <w:lang w:val="en-GB" w:eastAsia="en-US"/>
    </w:rPr>
  </w:style>
  <w:style w:type="paragraph" w:customStyle="1" w:styleId="C75FE6BBC7174DA78686A61AF96A27621">
    <w:name w:val="C75FE6BBC7174DA78686A61AF96A27621"/>
    <w:rsid w:val="0084591C"/>
    <w:pPr>
      <w:spacing w:after="0" w:line="240" w:lineRule="auto"/>
      <w:ind w:left="720"/>
      <w:contextualSpacing/>
    </w:pPr>
    <w:rPr>
      <w:rFonts w:eastAsiaTheme="minorHAnsi"/>
      <w:sz w:val="24"/>
      <w:szCs w:val="24"/>
      <w:lang w:val="en-GB" w:eastAsia="en-US"/>
    </w:rPr>
  </w:style>
  <w:style w:type="paragraph" w:customStyle="1" w:styleId="08289C4E5B9D4BD2A1EA5088BF69C1E71">
    <w:name w:val="08289C4E5B9D4BD2A1EA5088BF69C1E71"/>
    <w:rsid w:val="0084591C"/>
    <w:pPr>
      <w:spacing w:after="0" w:line="240" w:lineRule="auto"/>
      <w:ind w:left="720"/>
      <w:contextualSpacing/>
    </w:pPr>
    <w:rPr>
      <w:rFonts w:eastAsiaTheme="minorHAnsi"/>
      <w:sz w:val="24"/>
      <w:szCs w:val="24"/>
      <w:lang w:val="en-GB" w:eastAsia="en-US"/>
    </w:rPr>
  </w:style>
  <w:style w:type="paragraph" w:customStyle="1" w:styleId="0B64D59E19F24868865B4C2E7F627EB71">
    <w:name w:val="0B64D59E19F24868865B4C2E7F627EB71"/>
    <w:rsid w:val="0084591C"/>
    <w:pPr>
      <w:spacing w:after="0" w:line="240" w:lineRule="auto"/>
      <w:ind w:left="720"/>
      <w:contextualSpacing/>
    </w:pPr>
    <w:rPr>
      <w:rFonts w:eastAsiaTheme="minorHAnsi"/>
      <w:sz w:val="24"/>
      <w:szCs w:val="24"/>
      <w:lang w:val="en-GB" w:eastAsia="en-US"/>
    </w:rPr>
  </w:style>
  <w:style w:type="paragraph" w:customStyle="1" w:styleId="ABC4AC62873F4AA7BB146BD1B2E2D00E1">
    <w:name w:val="ABC4AC62873F4AA7BB146BD1B2E2D00E1"/>
    <w:rsid w:val="0084591C"/>
    <w:pPr>
      <w:spacing w:after="0" w:line="240" w:lineRule="auto"/>
      <w:ind w:left="720"/>
      <w:contextualSpacing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11">
    <w:name w:val="4E3D43F487AF41F2B2F50E84AA12C30611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10">
    <w:name w:val="C5CDF767A91B4334A3D9293FCD1D25F310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B3AFB389C8F43E98BCAE0C0E7E787888">
    <w:name w:val="6B3AFB389C8F43E98BCAE0C0E7E787888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1A9BCC8B1A84C4584F28350887536FC8">
    <w:name w:val="F1A9BCC8B1A84C4584F28350887536FC8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51CD75189234BE98306EF419DE290E08">
    <w:name w:val="851CD75189234BE98306EF419DE290E08"/>
    <w:rsid w:val="0084591C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908D587FB56491B90EDE0C7ECD78F50">
    <w:name w:val="2908D587FB56491B90EDE0C7ECD78F50"/>
    <w:rsid w:val="0084591C"/>
  </w:style>
  <w:style w:type="paragraph" w:customStyle="1" w:styleId="DD6D51E4A0C444D39244726D2EF8733C">
    <w:name w:val="DD6D51E4A0C444D39244726D2EF8733C"/>
    <w:rsid w:val="0084591C"/>
  </w:style>
  <w:style w:type="paragraph" w:customStyle="1" w:styleId="D6C085D01EA24E4F8A8B2C2C0BB0D8CE">
    <w:name w:val="D6C085D01EA24E4F8A8B2C2C0BB0D8CE"/>
    <w:rsid w:val="0084591C"/>
  </w:style>
  <w:style w:type="paragraph" w:customStyle="1" w:styleId="E365321CE21A4C209DCF269660CE2528">
    <w:name w:val="E365321CE21A4C209DCF269660CE2528"/>
    <w:rsid w:val="0084591C"/>
  </w:style>
  <w:style w:type="paragraph" w:customStyle="1" w:styleId="62442EE13C7E4C22B7D0E453166DE2B7">
    <w:name w:val="62442EE13C7E4C22B7D0E453166DE2B7"/>
    <w:rsid w:val="0084591C"/>
  </w:style>
  <w:style w:type="paragraph" w:customStyle="1" w:styleId="F382711B5FB048B2B0B661741C0ABA0F">
    <w:name w:val="F382711B5FB048B2B0B661741C0ABA0F"/>
    <w:rsid w:val="0084591C"/>
  </w:style>
  <w:style w:type="paragraph" w:customStyle="1" w:styleId="0EEE85E3836B4626A9D065E8F0280AC4">
    <w:name w:val="0EEE85E3836B4626A9D065E8F0280AC4"/>
    <w:rsid w:val="0084591C"/>
  </w:style>
  <w:style w:type="paragraph" w:customStyle="1" w:styleId="9084AF28F0C44312B103FA09BB98E237">
    <w:name w:val="9084AF28F0C44312B103FA09BB98E237"/>
    <w:rsid w:val="0084591C"/>
  </w:style>
  <w:style w:type="paragraph" w:customStyle="1" w:styleId="ACABD491A7F240A1852755CCF2C449C2">
    <w:name w:val="ACABD491A7F240A1852755CCF2C449C2"/>
    <w:rsid w:val="0084591C"/>
  </w:style>
  <w:style w:type="paragraph" w:customStyle="1" w:styleId="D9A7DAEA30CD4481B43C29B1008449A4">
    <w:name w:val="D9A7DAEA30CD4481B43C29B1008449A4"/>
    <w:rsid w:val="00B1759D"/>
  </w:style>
  <w:style w:type="paragraph" w:customStyle="1" w:styleId="D238B085347B4AAD8EB80D162FEC117118">
    <w:name w:val="D238B085347B4AAD8EB80D162FEC117118"/>
    <w:rsid w:val="00B1759D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15">
    <w:name w:val="655BB3CDB1B64D23815C4C9081D4596215"/>
    <w:rsid w:val="00B1759D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13">
    <w:name w:val="30D71688EFD942DE9488FCF848DCBED313"/>
    <w:rsid w:val="00B1759D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34">
    <w:name w:val="801C9D2E2149455798A93A4F2A57394334"/>
    <w:rsid w:val="00B1759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37">
    <w:name w:val="20EC5ED3FD2C444BB20163F20423135D37"/>
    <w:rsid w:val="00B1759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43">
    <w:name w:val="FE79557F0C664F6082F76A3E5E0B64F343"/>
    <w:rsid w:val="00B1759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">
    <w:name w:val="7C2CF6902B934955B9832EDCC18B8624"/>
    <w:rsid w:val="00B1759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41">
    <w:name w:val="26A7809CA3C24C8F8D265847C615EEF841"/>
    <w:rsid w:val="00B1759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3">
    <w:name w:val="0FB3B6EBE06947D88CD80F326D8A59E33"/>
    <w:rsid w:val="00B1759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12">
    <w:name w:val="4E3D43F487AF41F2B2F50E84AA12C30612"/>
    <w:rsid w:val="00B1759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11">
    <w:name w:val="C5CDF767A91B4334A3D9293FCD1D25F311"/>
    <w:rsid w:val="00B1759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AE8ED95B6B049B08B641F3F9D00D814">
    <w:name w:val="0AE8ED95B6B049B08B641F3F9D00D814"/>
    <w:rsid w:val="00B1759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1C420D50AB042A3919AE392DAED52A6">
    <w:name w:val="61C420D50AB042A3919AE392DAED52A6"/>
    <w:rsid w:val="00B1759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F0A3FEA66684021AB2D903FC6FE0AB2">
    <w:name w:val="CF0A3FEA66684021AB2D903FC6FE0AB2"/>
    <w:rsid w:val="00B1759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19">
    <w:name w:val="D238B085347B4AAD8EB80D162FEC117119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16">
    <w:name w:val="655BB3CDB1B64D23815C4C9081D4596216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14">
    <w:name w:val="30D71688EFD942DE9488FCF848DCBED314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35">
    <w:name w:val="801C9D2E2149455798A93A4F2A5739433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38">
    <w:name w:val="20EC5ED3FD2C444BB20163F20423135D3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44">
    <w:name w:val="FE79557F0C664F6082F76A3E5E0B64F34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1">
    <w:name w:val="7C2CF6902B934955B9832EDCC18B8624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42">
    <w:name w:val="26A7809CA3C24C8F8D265847C615EEF84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D434D0A544A4802B66DC12ED6B182E4">
    <w:name w:val="8D434D0A544A4802B66DC12ED6B182E4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0FB3B6EBE06947D88CD80F326D8A59E34">
    <w:name w:val="0FB3B6EBE06947D88CD80F326D8A59E3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13">
    <w:name w:val="4E3D43F487AF41F2B2F50E84AA12C3061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12">
    <w:name w:val="C5CDF767A91B4334A3D9293FCD1D25F31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">
    <w:name w:val="AD52E7019E634A2FBBA60D3045DB9D6E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">
    <w:name w:val="6A57600284E64256B76CC70E27FC4E0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">
    <w:name w:val="BC81718A9657401EBE19A4E0C0781B6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onsPlusNormal">
    <w:name w:val="ConsPlusNormal"/>
    <w:rsid w:val="000C63F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AC0BA1EAD88B41EAA1D5571DC1F7727D">
    <w:name w:val="AC0BA1EAD88B41EAA1D5571DC1F7727D"/>
    <w:rsid w:val="00AB5D03"/>
  </w:style>
  <w:style w:type="paragraph" w:customStyle="1" w:styleId="B9748DE8017F4427A48582B935271BC7">
    <w:name w:val="B9748DE8017F4427A48582B935271BC7"/>
    <w:rsid w:val="00AB5D03"/>
  </w:style>
  <w:style w:type="paragraph" w:customStyle="1" w:styleId="D238B085347B4AAD8EB80D162FEC117120">
    <w:name w:val="D238B085347B4AAD8EB80D162FEC117120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17">
    <w:name w:val="655BB3CDB1B64D23815C4C9081D4596217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15">
    <w:name w:val="30D71688EFD942DE9488FCF848DCBED315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36">
    <w:name w:val="801C9D2E2149455798A93A4F2A5739433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39">
    <w:name w:val="20EC5ED3FD2C444BB20163F20423135D3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45">
    <w:name w:val="FE79557F0C664F6082F76A3E5E0B64F34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2">
    <w:name w:val="7C2CF6902B934955B9832EDCC18B8624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43">
    <w:name w:val="26A7809CA3C24C8F8D265847C615EEF84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5">
    <w:name w:val="0FB3B6EBE06947D88CD80F326D8A59E3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14">
    <w:name w:val="4E3D43F487AF41F2B2F50E84AA12C3061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13">
    <w:name w:val="C5CDF767A91B4334A3D9293FCD1D25F31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1">
    <w:name w:val="AD52E7019E634A2FBBA60D3045DB9D6E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1">
    <w:name w:val="6A57600284E64256B76CC70E27FC4E09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1">
    <w:name w:val="BC81718A9657401EBE19A4E0C0781B63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21">
    <w:name w:val="D238B085347B4AAD8EB80D162FEC117121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18">
    <w:name w:val="655BB3CDB1B64D23815C4C9081D4596218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16">
    <w:name w:val="30D71688EFD942DE9488FCF848DCBED316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37">
    <w:name w:val="801C9D2E2149455798A93A4F2A5739433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40">
    <w:name w:val="20EC5ED3FD2C444BB20163F20423135D4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46">
    <w:name w:val="FE79557F0C664F6082F76A3E5E0B64F34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3">
    <w:name w:val="7C2CF6902B934955B9832EDCC18B8624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44">
    <w:name w:val="26A7809CA3C24C8F8D265847C615EEF84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9B8831785DC48DA8911D7FAFE9F6FD5">
    <w:name w:val="E9B8831785DC48DA8911D7FAFE9F6FD5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0FB3B6EBE06947D88CD80F326D8A59E36">
    <w:name w:val="0FB3B6EBE06947D88CD80F326D8A59E3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15">
    <w:name w:val="4E3D43F487AF41F2B2F50E84AA12C3061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14">
    <w:name w:val="C5CDF767A91B4334A3D9293FCD1D25F31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2">
    <w:name w:val="AD52E7019E634A2FBBA60D3045DB9D6E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2">
    <w:name w:val="6A57600284E64256B76CC70E27FC4E09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2">
    <w:name w:val="BC81718A9657401EBE19A4E0C0781B63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22">
    <w:name w:val="D238B085347B4AAD8EB80D162FEC117122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19">
    <w:name w:val="655BB3CDB1B64D23815C4C9081D4596219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17">
    <w:name w:val="30D71688EFD942DE9488FCF848DCBED317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38">
    <w:name w:val="801C9D2E2149455798A93A4F2A5739433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41">
    <w:name w:val="20EC5ED3FD2C444BB20163F20423135D4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47">
    <w:name w:val="FE79557F0C664F6082F76A3E5E0B64F34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4">
    <w:name w:val="7C2CF6902B934955B9832EDCC18B8624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45">
    <w:name w:val="26A7809CA3C24C8F8D265847C615EEF84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9B8831785DC48DA8911D7FAFE9F6FD51">
    <w:name w:val="E9B8831785DC48DA8911D7FAFE9F6FD51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2FA31E5D73C74391B649B1D73A667721">
    <w:name w:val="2FA31E5D73C74391B649B1D73A667721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0FB3B6EBE06947D88CD80F326D8A59E37">
    <w:name w:val="0FB3B6EBE06947D88CD80F326D8A59E3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16">
    <w:name w:val="4E3D43F487AF41F2B2F50E84AA12C3061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15">
    <w:name w:val="C5CDF767A91B4334A3D9293FCD1D25F31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3">
    <w:name w:val="AD52E7019E634A2FBBA60D3045DB9D6E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3">
    <w:name w:val="6A57600284E64256B76CC70E27FC4E09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3">
    <w:name w:val="BC81718A9657401EBE19A4E0C0781B63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23">
    <w:name w:val="D238B085347B4AAD8EB80D162FEC117123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20">
    <w:name w:val="655BB3CDB1B64D23815C4C9081D4596220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18">
    <w:name w:val="30D71688EFD942DE9488FCF848DCBED318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39">
    <w:name w:val="801C9D2E2149455798A93A4F2A5739433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42">
    <w:name w:val="20EC5ED3FD2C444BB20163F20423135D4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48">
    <w:name w:val="FE79557F0C664F6082F76A3E5E0B64F34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5">
    <w:name w:val="7C2CF6902B934955B9832EDCC18B8624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46">
    <w:name w:val="26A7809CA3C24C8F8D265847C615EEF84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9B8831785DC48DA8911D7FAFE9F6FD52">
    <w:name w:val="E9B8831785DC48DA8911D7FAFE9F6FD52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2FA31E5D73C74391B649B1D73A6677211">
    <w:name w:val="2FA31E5D73C74391B649B1D73A6677211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415AD78B1BD24A6BAFB993DDE88B7C25">
    <w:name w:val="415AD78B1BD24A6BAFB993DDE88B7C25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0FB3B6EBE06947D88CD80F326D8A59E38">
    <w:name w:val="0FB3B6EBE06947D88CD80F326D8A59E3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17">
    <w:name w:val="4E3D43F487AF41F2B2F50E84AA12C3061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16">
    <w:name w:val="C5CDF767A91B4334A3D9293FCD1D25F31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4">
    <w:name w:val="AD52E7019E634A2FBBA60D3045DB9D6E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4">
    <w:name w:val="6A57600284E64256B76CC70E27FC4E09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4">
    <w:name w:val="BC81718A9657401EBE19A4E0C0781B63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24">
    <w:name w:val="D238B085347B4AAD8EB80D162FEC117124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21">
    <w:name w:val="655BB3CDB1B64D23815C4C9081D4596221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19">
    <w:name w:val="30D71688EFD942DE9488FCF848DCBED319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40">
    <w:name w:val="801C9D2E2149455798A93A4F2A5739434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43">
    <w:name w:val="20EC5ED3FD2C444BB20163F20423135D4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49">
    <w:name w:val="FE79557F0C664F6082F76A3E5E0B64F34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6">
    <w:name w:val="7C2CF6902B934955B9832EDCC18B8624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47">
    <w:name w:val="26A7809CA3C24C8F8D265847C615EEF84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9B8831785DC48DA8911D7FAFE9F6FD53">
    <w:name w:val="E9B8831785DC48DA8911D7FAFE9F6FD53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2FA31E5D73C74391B649B1D73A6677212">
    <w:name w:val="2FA31E5D73C74391B649B1D73A6677212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415AD78B1BD24A6BAFB993DDE88B7C251">
    <w:name w:val="415AD78B1BD24A6BAFB993DDE88B7C251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0FB3B6EBE06947D88CD80F326D8A59E39">
    <w:name w:val="0FB3B6EBE06947D88CD80F326D8A59E3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18">
    <w:name w:val="4E3D43F487AF41F2B2F50E84AA12C3061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17">
    <w:name w:val="C5CDF767A91B4334A3D9293FCD1D25F31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5">
    <w:name w:val="AD52E7019E634A2FBBA60D3045DB9D6E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5">
    <w:name w:val="6A57600284E64256B76CC70E27FC4E09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5">
    <w:name w:val="BC81718A9657401EBE19A4E0C0781B63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25">
    <w:name w:val="D238B085347B4AAD8EB80D162FEC117125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22">
    <w:name w:val="655BB3CDB1B64D23815C4C9081D4596222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20">
    <w:name w:val="30D71688EFD942DE9488FCF848DCBED320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41">
    <w:name w:val="801C9D2E2149455798A93A4F2A5739434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44">
    <w:name w:val="20EC5ED3FD2C444BB20163F20423135D4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50">
    <w:name w:val="FE79557F0C664F6082F76A3E5E0B64F35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7">
    <w:name w:val="7C2CF6902B934955B9832EDCC18B8624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48">
    <w:name w:val="26A7809CA3C24C8F8D265847C615EEF84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9B8831785DC48DA8911D7FAFE9F6FD54">
    <w:name w:val="E9B8831785DC48DA8911D7FAFE9F6FD54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2FA31E5D73C74391B649B1D73A6677213">
    <w:name w:val="2FA31E5D73C74391B649B1D73A6677213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415AD78B1BD24A6BAFB993DDE88B7C252">
    <w:name w:val="415AD78B1BD24A6BAFB993DDE88B7C252"/>
    <w:rsid w:val="00F1649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0FB3B6EBE06947D88CD80F326D8A59E310">
    <w:name w:val="0FB3B6EBE06947D88CD80F326D8A59E31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19">
    <w:name w:val="4E3D43F487AF41F2B2F50E84AA12C3061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18">
    <w:name w:val="C5CDF767A91B4334A3D9293FCD1D25F31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6">
    <w:name w:val="AD52E7019E634A2FBBA60D3045DB9D6E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6">
    <w:name w:val="6A57600284E64256B76CC70E27FC4E09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6">
    <w:name w:val="BC81718A9657401EBE19A4E0C0781B63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03CFA4820824054A6D7B0988F620C2F">
    <w:name w:val="C03CFA4820824054A6D7B0988F620C2F"/>
    <w:rsid w:val="00CD0508"/>
  </w:style>
  <w:style w:type="paragraph" w:customStyle="1" w:styleId="D238B085347B4AAD8EB80D162FEC117126">
    <w:name w:val="D238B085347B4AAD8EB80D162FEC117126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23">
    <w:name w:val="655BB3CDB1B64D23815C4C9081D4596223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21">
    <w:name w:val="30D71688EFD942DE9488FCF848DCBED321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42">
    <w:name w:val="801C9D2E2149455798A93A4F2A5739434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45">
    <w:name w:val="20EC5ED3FD2C444BB20163F20423135D4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51">
    <w:name w:val="FE79557F0C664F6082F76A3E5E0B64F35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8">
    <w:name w:val="7C2CF6902B934955B9832EDCC18B8624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49">
    <w:name w:val="26A7809CA3C24C8F8D265847C615EEF84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17FEF8C63AE043E58F5526CA5709E7FB">
    <w:name w:val="17FEF8C63AE043E58F5526CA5709E7FB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11">
    <w:name w:val="0FB3B6EBE06947D88CD80F326D8A59E31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20">
    <w:name w:val="4E3D43F487AF41F2B2F50E84AA12C3062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19">
    <w:name w:val="C5CDF767A91B4334A3D9293FCD1D25F31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7">
    <w:name w:val="AD52E7019E634A2FBBA60D3045DB9D6E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7">
    <w:name w:val="6A57600284E64256B76CC70E27FC4E09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7">
    <w:name w:val="BC81718A9657401EBE19A4E0C0781B63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27">
    <w:name w:val="D238B085347B4AAD8EB80D162FEC117127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24">
    <w:name w:val="655BB3CDB1B64D23815C4C9081D4596224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22">
    <w:name w:val="30D71688EFD942DE9488FCF848DCBED322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43">
    <w:name w:val="801C9D2E2149455798A93A4F2A5739434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46">
    <w:name w:val="20EC5ED3FD2C444BB20163F20423135D4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52">
    <w:name w:val="FE79557F0C664F6082F76A3E5E0B64F35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9">
    <w:name w:val="7C2CF6902B934955B9832EDCC18B8624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50">
    <w:name w:val="26A7809CA3C24C8F8D265847C615EEF85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17FEF8C63AE043E58F5526CA5709E7FB1">
    <w:name w:val="17FEF8C63AE043E58F5526CA5709E7FB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6F7595A029F4397A4B82DBE30504D70">
    <w:name w:val="C6F7595A029F4397A4B82DBE30504D7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12">
    <w:name w:val="0FB3B6EBE06947D88CD80F326D8A59E31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21">
    <w:name w:val="4E3D43F487AF41F2B2F50E84AA12C3062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20">
    <w:name w:val="C5CDF767A91B4334A3D9293FCD1D25F32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8">
    <w:name w:val="AD52E7019E634A2FBBA60D3045DB9D6E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8">
    <w:name w:val="6A57600284E64256B76CC70E27FC4E09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8">
    <w:name w:val="BC81718A9657401EBE19A4E0C0781B63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581C0535AB10419C9C7EE040D86680A4">
    <w:name w:val="581C0535AB10419C9C7EE040D86680A4"/>
    <w:rsid w:val="000C63FF"/>
  </w:style>
  <w:style w:type="paragraph" w:customStyle="1" w:styleId="D238B085347B4AAD8EB80D162FEC117128">
    <w:name w:val="D238B085347B4AAD8EB80D162FEC117128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25">
    <w:name w:val="655BB3CDB1B64D23815C4C9081D4596225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23">
    <w:name w:val="30D71688EFD942DE9488FCF848DCBED323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44">
    <w:name w:val="801C9D2E2149455798A93A4F2A5739434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47">
    <w:name w:val="20EC5ED3FD2C444BB20163F20423135D4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53">
    <w:name w:val="FE79557F0C664F6082F76A3E5E0B64F35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10">
    <w:name w:val="7C2CF6902B934955B9832EDCC18B86241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51">
    <w:name w:val="26A7809CA3C24C8F8D265847C615EEF85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17FEF8C63AE043E58F5526CA5709E7FB2">
    <w:name w:val="17FEF8C63AE043E58F5526CA5709E7FB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13">
    <w:name w:val="0FB3B6EBE06947D88CD80F326D8A59E31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22">
    <w:name w:val="4E3D43F487AF41F2B2F50E84AA12C3062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21">
    <w:name w:val="C5CDF767A91B4334A3D9293FCD1D25F32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9">
    <w:name w:val="AD52E7019E634A2FBBA60D3045DB9D6E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9">
    <w:name w:val="6A57600284E64256B76CC70E27FC4E09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9">
    <w:name w:val="BC81718A9657401EBE19A4E0C0781B63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A128631EDE54676973AA10CFCADDC58">
    <w:name w:val="2A128631EDE54676973AA10CFCADDC58"/>
    <w:rsid w:val="000C63FF"/>
  </w:style>
  <w:style w:type="paragraph" w:customStyle="1" w:styleId="B2497DC5ECE04AE3B711B2BD1B7A7C471">
    <w:name w:val="B2497DC5ECE04AE3B711B2BD1B7A7C471"/>
    <w:rsid w:val="00CD050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D238B085347B4AAD8EB80D162FEC117129">
    <w:name w:val="D238B085347B4AAD8EB80D162FEC117129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26">
    <w:name w:val="655BB3CDB1B64D23815C4C9081D4596226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24">
    <w:name w:val="30D71688EFD942DE9488FCF848DCBED324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45">
    <w:name w:val="801C9D2E2149455798A93A4F2A5739434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48">
    <w:name w:val="20EC5ED3FD2C444BB20163F20423135D48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54">
    <w:name w:val="FE79557F0C664F6082F76A3E5E0B64F35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11">
    <w:name w:val="7C2CF6902B934955B9832EDCC18B86241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52">
    <w:name w:val="26A7809CA3C24C8F8D265847C615EEF85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E96D9934F0419EBC2968B8ECDAB76C">
    <w:name w:val="26E96D9934F0419EBC2968B8ECDAB76C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804793FE99E4570A776FD7340705472">
    <w:name w:val="B804793FE99E4570A776FD734070547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14">
    <w:name w:val="0FB3B6EBE06947D88CD80F326D8A59E31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23">
    <w:name w:val="4E3D43F487AF41F2B2F50E84AA12C3062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22">
    <w:name w:val="C5CDF767A91B4334A3D9293FCD1D25F32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10">
    <w:name w:val="AD52E7019E634A2FBBA60D3045DB9D6E1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10">
    <w:name w:val="6A57600284E64256B76CC70E27FC4E091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10">
    <w:name w:val="BC81718A9657401EBE19A4E0C0781B631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DD4E72D209D464DB5234F2CFA2CB7592">
    <w:name w:val="9DD4E72D209D464DB5234F2CFA2CB7592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30">
    <w:name w:val="D238B085347B4AAD8EB80D162FEC117130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27">
    <w:name w:val="655BB3CDB1B64D23815C4C9081D4596227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25">
    <w:name w:val="30D71688EFD942DE9488FCF848DCBED325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46">
    <w:name w:val="801C9D2E2149455798A93A4F2A5739434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49">
    <w:name w:val="20EC5ED3FD2C444BB20163F20423135D49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55">
    <w:name w:val="FE79557F0C664F6082F76A3E5E0B64F35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12">
    <w:name w:val="7C2CF6902B934955B9832EDCC18B86241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53">
    <w:name w:val="26A7809CA3C24C8F8D265847C615EEF85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9C11AFB8F754733A0EE1671C2209643">
    <w:name w:val="49C11AFB8F754733A0EE1671C220964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E96D9934F0419EBC2968B8ECDAB76C1">
    <w:name w:val="26E96D9934F0419EBC2968B8ECDAB76C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804793FE99E4570A776FD73407054721">
    <w:name w:val="B804793FE99E4570A776FD7340705472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15">
    <w:name w:val="0FB3B6EBE06947D88CD80F326D8A59E31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24">
    <w:name w:val="4E3D43F487AF41F2B2F50E84AA12C3062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23">
    <w:name w:val="C5CDF767A91B4334A3D9293FCD1D25F32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11">
    <w:name w:val="AD52E7019E634A2FBBA60D3045DB9D6E1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11">
    <w:name w:val="6A57600284E64256B76CC70E27FC4E091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11">
    <w:name w:val="BC81718A9657401EBE19A4E0C0781B631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31">
    <w:name w:val="D238B085347B4AAD8EB80D162FEC117131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28">
    <w:name w:val="655BB3CDB1B64D23815C4C9081D4596228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26">
    <w:name w:val="30D71688EFD942DE9488FCF848DCBED326"/>
    <w:rsid w:val="00F1649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47">
    <w:name w:val="801C9D2E2149455798A93A4F2A57394347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50">
    <w:name w:val="20EC5ED3FD2C444BB20163F20423135D50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56">
    <w:name w:val="FE79557F0C664F6082F76A3E5E0B64F35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13">
    <w:name w:val="7C2CF6902B934955B9832EDCC18B862413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54">
    <w:name w:val="26A7809CA3C24C8F8D265847C615EEF85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9C11AFB8F754733A0EE1671C22096431">
    <w:name w:val="49C11AFB8F754733A0EE1671C22096431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E96D9934F0419EBC2968B8ECDAB76C2">
    <w:name w:val="26E96D9934F0419EBC2968B8ECDAB76C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804793FE99E4570A776FD73407054722">
    <w:name w:val="B804793FE99E4570A776FD7340705472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16">
    <w:name w:val="0FB3B6EBE06947D88CD80F326D8A59E316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25">
    <w:name w:val="4E3D43F487AF41F2B2F50E84AA12C30625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24">
    <w:name w:val="C5CDF767A91B4334A3D9293FCD1D25F324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D52E7019E634A2FBBA60D3045DB9D6E12">
    <w:name w:val="AD52E7019E634A2FBBA60D3045DB9D6E1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57600284E64256B76CC70E27FC4E0912">
    <w:name w:val="6A57600284E64256B76CC70E27FC4E091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C81718A9657401EBE19A4E0C0781B6312">
    <w:name w:val="BC81718A9657401EBE19A4E0C0781B6312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4">
    <w:name w:val="Приложение. Не названо в тексте"/>
    <w:rsid w:val="00F1649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styleId="a5">
    <w:name w:val="List Paragraph"/>
    <w:basedOn w:val="a"/>
    <w:uiPriority w:val="34"/>
    <w:rsid w:val="00FE2082"/>
    <w:pPr>
      <w:spacing w:after="0" w:line="240" w:lineRule="auto"/>
      <w:ind w:left="720"/>
      <w:contextualSpacing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D238B085347B4AAD8EB80D162FEC117132">
    <w:name w:val="D238B085347B4AAD8EB80D162FEC117132"/>
    <w:rsid w:val="00E64A0D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29">
    <w:name w:val="655BB3CDB1B64D23815C4C9081D4596229"/>
    <w:rsid w:val="00E64A0D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27">
    <w:name w:val="30D71688EFD942DE9488FCF848DCBED327"/>
    <w:rsid w:val="00E64A0D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48">
    <w:name w:val="801C9D2E2149455798A93A4F2A57394348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51">
    <w:name w:val="20EC5ED3FD2C444BB20163F20423135D51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57">
    <w:name w:val="FE79557F0C664F6082F76A3E5E0B64F357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14">
    <w:name w:val="7C2CF6902B934955B9832EDCC18B862414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55">
    <w:name w:val="26A7809CA3C24C8F8D265847C615EEF855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61C13A21933482882615910ED4B410C">
    <w:name w:val="061C13A21933482882615910ED4B410C"/>
    <w:rsid w:val="00E64A0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2FA31E5D73C74391B649B1D73A6677214">
    <w:name w:val="2FA31E5D73C74391B649B1D73A6677214"/>
    <w:rsid w:val="00E64A0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415AD78B1BD24A6BAFB993DDE88B7C253">
    <w:name w:val="415AD78B1BD24A6BAFB993DDE88B7C253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17">
    <w:name w:val="0FB3B6EBE06947D88CD80F326D8A59E317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26">
    <w:name w:val="4E3D43F487AF41F2B2F50E84AA12C30626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25">
    <w:name w:val="C5CDF767A91B4334A3D9293FCD1D25F325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A078F981308438BBCA9693EDEE857D6">
    <w:name w:val="FA078F981308438BBCA9693EDEE857D6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501794A0E274113912EB7C1BB31C61B">
    <w:name w:val="7501794A0E274113912EB7C1BB31C61B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76BFFC1C7074388AE338C30EF365D0B">
    <w:name w:val="776BFFC1C7074388AE338C30EF365D0B"/>
    <w:rsid w:val="00E64A0D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881D7C96BA843AAB7DAFE0C7D1DC7E1">
    <w:name w:val="4881D7C96BA843AAB7DAFE0C7D1DC7E1"/>
    <w:rsid w:val="00E64A0D"/>
  </w:style>
  <w:style w:type="paragraph" w:customStyle="1" w:styleId="2BA5AC04B5F04BBB89A45D340D3A1967">
    <w:name w:val="2BA5AC04B5F04BBB89A45D340D3A1967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33">
    <w:name w:val="D238B085347B4AAD8EB80D162FEC117133"/>
    <w:rsid w:val="002829E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30">
    <w:name w:val="655BB3CDB1B64D23815C4C9081D4596230"/>
    <w:rsid w:val="002829E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28">
    <w:name w:val="30D71688EFD942DE9488FCF848DCBED328"/>
    <w:rsid w:val="002829E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01C9D2E2149455798A93A4F2A57394349">
    <w:name w:val="801C9D2E2149455798A93A4F2A57394349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0EC5ED3FD2C444BB20163F20423135D52">
    <w:name w:val="20EC5ED3FD2C444BB20163F20423135D52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58">
    <w:name w:val="FE79557F0C664F6082F76A3E5E0B64F358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15">
    <w:name w:val="7C2CF6902B934955B9832EDCC18B862415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56">
    <w:name w:val="26A7809CA3C24C8F8D265847C615EEF856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18">
    <w:name w:val="0FB3B6EBE06947D88CD80F326D8A59E318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27">
    <w:name w:val="4E3D43F487AF41F2B2F50E84AA12C30627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26">
    <w:name w:val="C5CDF767A91B4334A3D9293FCD1D25F326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">
    <w:name w:val="AC49DCAC997B4F8FA6E0CBA0AE8ECE0B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">
    <w:name w:val="6F1B3A9D55D043D195987F11990BF364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">
    <w:name w:val="EB95AB1E14764925BDB50DB9B3A5FBB0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DD4E72D209D464DB5234F2CFA2CB759">
    <w:name w:val="9DD4E72D209D464DB5234F2CFA2CB759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BA5AC04B5F04BBB89A45D340D3A19671">
    <w:name w:val="2BA5AC04B5F04BBB89A45D340D3A1967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34">
    <w:name w:val="D238B085347B4AAD8EB80D162FEC117134"/>
    <w:rsid w:val="002829E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655BB3CDB1B64D23815C4C9081D4596231">
    <w:name w:val="655BB3CDB1B64D23815C4C9081D4596231"/>
    <w:rsid w:val="002829E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30D71688EFD942DE9488FCF848DCBED329">
    <w:name w:val="30D71688EFD942DE9488FCF848DCBED329"/>
    <w:rsid w:val="002829E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20EC5ED3FD2C444BB20163F20423135D53">
    <w:name w:val="20EC5ED3FD2C444BB20163F20423135D53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59">
    <w:name w:val="FE79557F0C664F6082F76A3E5E0B64F359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16">
    <w:name w:val="7C2CF6902B934955B9832EDCC18B862416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57">
    <w:name w:val="26A7809CA3C24C8F8D265847C615EEF857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19">
    <w:name w:val="0FB3B6EBE06947D88CD80F326D8A59E319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28">
    <w:name w:val="4E3D43F487AF41F2B2F50E84AA12C30628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27">
    <w:name w:val="C5CDF767A91B4334A3D9293FCD1D25F327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1">
    <w:name w:val="AC49DCAC997B4F8FA6E0CBA0AE8ECE0B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1">
    <w:name w:val="6F1B3A9D55D043D195987F11990BF364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1">
    <w:name w:val="EB95AB1E14764925BDB50DB9B3A5FBB0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DD4E72D209D464DB5234F2CFA2CB7591">
    <w:name w:val="9DD4E72D209D464DB5234F2CFA2CB759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BA5AC04B5F04BBB89A45D340D3A19672">
    <w:name w:val="2BA5AC04B5F04BBB89A45D340D3A19672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35">
    <w:name w:val="D238B085347B4AAD8EB80D162FEC117135"/>
    <w:rsid w:val="002829E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20EC5ED3FD2C444BB20163F20423135D54">
    <w:name w:val="20EC5ED3FD2C444BB20163F20423135D54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60">
    <w:name w:val="FE79557F0C664F6082F76A3E5E0B64F360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17">
    <w:name w:val="7C2CF6902B934955B9832EDCC18B862417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58">
    <w:name w:val="26A7809CA3C24C8F8D265847C615EEF858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C3D5C5C241E4F209E4FAF49EEC5CCBD">
    <w:name w:val="0C3D5C5C241E4F209E4FAF49EEC5CCBD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73E0704F4724A7282C19E435B10FF41">
    <w:name w:val="E73E0704F4724A7282C19E435B10FF4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20">
    <w:name w:val="0FB3B6EBE06947D88CD80F326D8A59E320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29">
    <w:name w:val="4E3D43F487AF41F2B2F50E84AA12C30629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28">
    <w:name w:val="C5CDF767A91B4334A3D9293FCD1D25F328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2">
    <w:name w:val="AC49DCAC997B4F8FA6E0CBA0AE8ECE0B2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2">
    <w:name w:val="6F1B3A9D55D043D195987F11990BF3642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2">
    <w:name w:val="EB95AB1E14764925BDB50DB9B3A5FBB02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EAD2A4ECC3547A2B39A6DAD899C24D4">
    <w:name w:val="2EAD2A4ECC3547A2B39A6DAD899C24D4"/>
    <w:rsid w:val="002829EB"/>
  </w:style>
  <w:style w:type="paragraph" w:customStyle="1" w:styleId="60E824A84D9840FCA96C4ADB8D3E4EA7">
    <w:name w:val="60E824A84D9840FCA96C4ADB8D3E4EA7"/>
    <w:rsid w:val="002829EB"/>
  </w:style>
  <w:style w:type="paragraph" w:customStyle="1" w:styleId="33D12527EE1C4F40961A6B430115E4A4">
    <w:name w:val="33D12527EE1C4F40961A6B430115E4A4"/>
    <w:rsid w:val="002829EB"/>
  </w:style>
  <w:style w:type="paragraph" w:customStyle="1" w:styleId="193D036F5D7D4AA19509993BF49DF4795">
    <w:name w:val="193D036F5D7D4AA19509993BF49DF479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878C6C30FDE34778A044762B1C81CC39">
    <w:name w:val="878C6C30FDE34778A044762B1C81CC39"/>
    <w:rsid w:val="002829EB"/>
  </w:style>
  <w:style w:type="paragraph" w:customStyle="1" w:styleId="a6">
    <w:name w:val="приложение. Не названо в тексте"/>
    <w:rsid w:val="002829EB"/>
  </w:style>
  <w:style w:type="paragraph" w:customStyle="1" w:styleId="7663D799088443F8BDCE12E22653E7A0">
    <w:name w:val="7663D799088443F8BDCE12E22653E7A0"/>
    <w:rsid w:val="002829EB"/>
  </w:style>
  <w:style w:type="paragraph" w:customStyle="1" w:styleId="12CBAB6E33CA45889814A1080D08EF45">
    <w:name w:val="12CBAB6E33CA45889814A1080D08EF45"/>
    <w:rsid w:val="002829EB"/>
  </w:style>
  <w:style w:type="paragraph" w:customStyle="1" w:styleId="2BA5AC04B5F04BBB89A45D340D3A19673">
    <w:name w:val="2BA5AC04B5F04BBB89A45D340D3A19673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36">
    <w:name w:val="D238B085347B4AAD8EB80D162FEC117136"/>
    <w:rsid w:val="002829E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20EC5ED3FD2C444BB20163F20423135D55">
    <w:name w:val="20EC5ED3FD2C444BB20163F20423135D55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61">
    <w:name w:val="FE79557F0C664F6082F76A3E5E0B64F36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18">
    <w:name w:val="7C2CF6902B934955B9832EDCC18B862418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59">
    <w:name w:val="26A7809CA3C24C8F8D265847C615EEF859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3897C0DB9E1459CB583A6009E3F61BC">
    <w:name w:val="23897C0DB9E1459CB583A6009E3F61BC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21">
    <w:name w:val="0FB3B6EBE06947D88CD80F326D8A59E32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30">
    <w:name w:val="4E3D43F487AF41F2B2F50E84AA12C30630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29">
    <w:name w:val="C5CDF767A91B4334A3D9293FCD1D25F329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3">
    <w:name w:val="AC49DCAC997B4F8FA6E0CBA0AE8ECE0B3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3">
    <w:name w:val="6F1B3A9D55D043D195987F11990BF3643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3">
    <w:name w:val="EB95AB1E14764925BDB50DB9B3A5FBB03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DD4E72D209D464DB5234F2CFA2CB7593">
    <w:name w:val="9DD4E72D209D464DB5234F2CFA2CB7593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BA5AC04B5F04BBB89A45D340D3A19674">
    <w:name w:val="2BA5AC04B5F04BBB89A45D340D3A19674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37">
    <w:name w:val="D238B085347B4AAD8EB80D162FEC117137"/>
    <w:rsid w:val="002829E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20EC5ED3FD2C444BB20163F20423135D56">
    <w:name w:val="20EC5ED3FD2C444BB20163F20423135D56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62">
    <w:name w:val="FE79557F0C664F6082F76A3E5E0B64F362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19">
    <w:name w:val="7C2CF6902B934955B9832EDCC18B862419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60">
    <w:name w:val="26A7809CA3C24C8F8D265847C615EEF860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3897C0DB9E1459CB583A6009E3F61BC1">
    <w:name w:val="23897C0DB9E1459CB583A6009E3F61BC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22">
    <w:name w:val="0FB3B6EBE06947D88CD80F326D8A59E322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31">
    <w:name w:val="4E3D43F487AF41F2B2F50E84AA12C3063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30">
    <w:name w:val="C5CDF767A91B4334A3D9293FCD1D25F330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4">
    <w:name w:val="AC49DCAC997B4F8FA6E0CBA0AE8ECE0B4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4">
    <w:name w:val="6F1B3A9D55D043D195987F11990BF3644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4">
    <w:name w:val="EB95AB1E14764925BDB50DB9B3A5FBB04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DD4E72D209D464DB5234F2CFA2CB7594">
    <w:name w:val="9DD4E72D209D464DB5234F2CFA2CB7594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BA5AC04B5F04BBB89A45D340D3A19675">
    <w:name w:val="2BA5AC04B5F04BBB89A45D340D3A19675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238B085347B4AAD8EB80D162FEC117138">
    <w:name w:val="D238B085347B4AAD8EB80D162FEC117138"/>
    <w:rsid w:val="002829E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20EC5ED3FD2C444BB20163F20423135D57">
    <w:name w:val="20EC5ED3FD2C444BB20163F20423135D57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E79557F0C664F6082F76A3E5E0B64F363">
    <w:name w:val="FE79557F0C664F6082F76A3E5E0B64F363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20">
    <w:name w:val="7C2CF6902B934955B9832EDCC18B862420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61">
    <w:name w:val="26A7809CA3C24C8F8D265847C615EEF86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3897C0DB9E1459CB583A6009E3F61BC2">
    <w:name w:val="23897C0DB9E1459CB583A6009E3F61BC2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23">
    <w:name w:val="0FB3B6EBE06947D88CD80F326D8A59E323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32">
    <w:name w:val="4E3D43F487AF41F2B2F50E84AA12C30632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31">
    <w:name w:val="C5CDF767A91B4334A3D9293FCD1D25F331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5">
    <w:name w:val="AC49DCAC997B4F8FA6E0CBA0AE8ECE0B5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5">
    <w:name w:val="6F1B3A9D55D043D195987F11990BF3645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5">
    <w:name w:val="EB95AB1E14764925BDB50DB9B3A5FBB05"/>
    <w:rsid w:val="002829E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800747B0592C417492DFEA4243D7C20C">
    <w:name w:val="800747B0592C417492DFEA4243D7C20C"/>
    <w:rsid w:val="00AB5D03"/>
  </w:style>
  <w:style w:type="paragraph" w:customStyle="1" w:styleId="E07DB05C7B69411E935CEA95D67A7BEE4">
    <w:name w:val="E07DB05C7B69411E935CEA95D67A7BEE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303472D9C4934713BFE568EB6C6A11AE">
    <w:name w:val="303472D9C4934713BFE568EB6C6A11AE"/>
    <w:rsid w:val="00A41559"/>
  </w:style>
  <w:style w:type="paragraph" w:customStyle="1" w:styleId="AD2546657D754916847B9EA92577E113">
    <w:name w:val="AD2546657D754916847B9EA92577E113"/>
    <w:rsid w:val="00A41559"/>
  </w:style>
  <w:style w:type="paragraph" w:customStyle="1" w:styleId="8BAD605F00A24EF5B850ED996E07EC30">
    <w:name w:val="8BAD605F00A24EF5B850ED996E07EC30"/>
    <w:rsid w:val="00A41559"/>
  </w:style>
  <w:style w:type="paragraph" w:customStyle="1" w:styleId="FD2635D339B148EC90AD6FFCD551B123">
    <w:name w:val="FD2635D339B148EC90AD6FFCD551B123"/>
    <w:rsid w:val="00A41559"/>
  </w:style>
  <w:style w:type="paragraph" w:customStyle="1" w:styleId="539B70CBC74B4EE7B65C721D3E2D8CE4">
    <w:name w:val="539B70CBC74B4EE7B65C721D3E2D8CE4"/>
    <w:rsid w:val="00A41559"/>
  </w:style>
  <w:style w:type="paragraph" w:customStyle="1" w:styleId="B0FAB5D616D940FD9EDD671A1AC9A085">
    <w:name w:val="B0FAB5D616D940FD9EDD671A1AC9A085"/>
    <w:rsid w:val="00A41559"/>
  </w:style>
  <w:style w:type="paragraph" w:customStyle="1" w:styleId="2BC89B54B3FA4306BA4DF59D3D154BBF">
    <w:name w:val="2BC89B54B3FA4306BA4DF59D3D154BBF"/>
    <w:rsid w:val="00A41559"/>
  </w:style>
  <w:style w:type="paragraph" w:customStyle="1" w:styleId="36EAB000D16C4366AAE02C7A672D7816">
    <w:name w:val="36EAB000D16C4366AAE02C7A672D7816"/>
    <w:rsid w:val="00A41559"/>
  </w:style>
  <w:style w:type="paragraph" w:customStyle="1" w:styleId="93BB8C4B407C49AEAFA60BEB258BABE6">
    <w:name w:val="93BB8C4B407C49AEAFA60BEB258BABE6"/>
    <w:rsid w:val="00A41559"/>
  </w:style>
  <w:style w:type="paragraph" w:customStyle="1" w:styleId="7B539C635BCF431C95407CE703F7CC0A">
    <w:name w:val="7B539C635BCF431C95407CE703F7CC0A"/>
    <w:rsid w:val="00A41559"/>
  </w:style>
  <w:style w:type="paragraph" w:customStyle="1" w:styleId="6E96F42B26714D56ADFB6FCF65B56169">
    <w:name w:val="6E96F42B26714D56ADFB6FCF65B56169"/>
    <w:rsid w:val="00A41559"/>
  </w:style>
  <w:style w:type="paragraph" w:customStyle="1" w:styleId="7B91690CB59E426993348383BE503F76">
    <w:name w:val="7B91690CB59E426993348383BE503F76"/>
    <w:rsid w:val="00A41559"/>
  </w:style>
  <w:style w:type="paragraph" w:customStyle="1" w:styleId="78D20B9A5CF548FFB67E6B7BFAD236DE">
    <w:name w:val="78D20B9A5CF548FFB67E6B7BFAD236DE"/>
    <w:rsid w:val="00A41559"/>
  </w:style>
  <w:style w:type="paragraph" w:customStyle="1" w:styleId="FFC2FAFEFD3D4542A68FE7EE7B532585">
    <w:name w:val="FFC2FAFEFD3D4542A68FE7EE7B532585"/>
    <w:rsid w:val="00A41559"/>
  </w:style>
  <w:style w:type="paragraph" w:customStyle="1" w:styleId="2E2CFACA334E4471B0A1A7A2582CEF8E">
    <w:name w:val="2E2CFACA334E4471B0A1A7A2582CEF8E"/>
    <w:rsid w:val="00A41559"/>
  </w:style>
  <w:style w:type="paragraph" w:customStyle="1" w:styleId="600D8A3909334C669FA4E05E83107943">
    <w:name w:val="600D8A3909334C669FA4E05E83107943"/>
    <w:rsid w:val="00A41559"/>
  </w:style>
  <w:style w:type="paragraph" w:customStyle="1" w:styleId="CB6C6C5466EA49F787FCEF622A353FF7">
    <w:name w:val="CB6C6C5466EA49F787FCEF622A353FF7"/>
    <w:rsid w:val="00A41559"/>
  </w:style>
  <w:style w:type="paragraph" w:customStyle="1" w:styleId="B78AEB15E69E4D40B074AFA7C499DB26">
    <w:name w:val="B78AEB15E69E4D40B074AFA7C499DB26"/>
    <w:rsid w:val="00A41559"/>
  </w:style>
  <w:style w:type="paragraph" w:customStyle="1" w:styleId="C028032D61654143AF110146068B5FA3">
    <w:name w:val="C028032D61654143AF110146068B5FA3"/>
    <w:rsid w:val="00A41559"/>
  </w:style>
  <w:style w:type="paragraph" w:customStyle="1" w:styleId="64F82EA1D2644E3B89E10E87A683F887">
    <w:name w:val="64F82EA1D2644E3B89E10E87A683F887"/>
    <w:rsid w:val="00A41559"/>
  </w:style>
  <w:style w:type="paragraph" w:customStyle="1" w:styleId="18529E561EC1441C8B73FCAB55AAF0D2">
    <w:name w:val="18529E561EC1441C8B73FCAB55AAF0D2"/>
    <w:rsid w:val="00A41559"/>
  </w:style>
  <w:style w:type="paragraph" w:customStyle="1" w:styleId="6A474D2A4870451D85E5B04EA0586DE7">
    <w:name w:val="6A474D2A4870451D85E5B04EA0586DE7"/>
    <w:rsid w:val="00A41559"/>
  </w:style>
  <w:style w:type="paragraph" w:customStyle="1" w:styleId="C42EA75BBE5D45B8BCD2326C7055D26E">
    <w:name w:val="C42EA75BBE5D45B8BCD2326C7055D26E"/>
    <w:rsid w:val="00A41559"/>
  </w:style>
  <w:style w:type="paragraph" w:customStyle="1" w:styleId="9DD4E72D209D464DB5234F2CFA2CB7595">
    <w:name w:val="9DD4E72D209D464DB5234F2CFA2CB7595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B3D100DA1B64853B7222A3BEB3B9D35">
    <w:name w:val="2B3D100DA1B64853B7222A3BEB3B9D35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FC2FAFEFD3D4542A68FE7EE7B5325851">
    <w:name w:val="FFC2FAFEFD3D4542A68FE7EE7B5325851"/>
    <w:rsid w:val="00883FF9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18529E561EC1441C8B73FCAB55AAF0D21">
    <w:name w:val="18529E561EC1441C8B73FCAB55AAF0D21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474D2A4870451D85E5B04EA0586DE71">
    <w:name w:val="6A474D2A4870451D85E5B04EA0586DE71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21">
    <w:name w:val="7C2CF6902B934955B9832EDCC18B862421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62">
    <w:name w:val="26A7809CA3C24C8F8D265847C615EEF862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24">
    <w:name w:val="0FB3B6EBE06947D88CD80F326D8A59E324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33">
    <w:name w:val="4E3D43F487AF41F2B2F50E84AA12C30633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32">
    <w:name w:val="C5CDF767A91B4334A3D9293FCD1D25F332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6">
    <w:name w:val="AC49DCAC997B4F8FA6E0CBA0AE8ECE0B6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6">
    <w:name w:val="6F1B3A9D55D043D195987F11990BF3646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6">
    <w:name w:val="EB95AB1E14764925BDB50DB9B3A5FBB06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DD4E72D209D464DB5234F2CFA2CB7596">
    <w:name w:val="9DD4E72D209D464DB5234F2CFA2CB7596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B3D100DA1B64853B7222A3BEB3B9D351">
    <w:name w:val="2B3D100DA1B64853B7222A3BEB3B9D351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FC2FAFEFD3D4542A68FE7EE7B5325852">
    <w:name w:val="FFC2FAFEFD3D4542A68FE7EE7B5325852"/>
    <w:rsid w:val="00883FF9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18529E561EC1441C8B73FCAB55AAF0D22">
    <w:name w:val="18529E561EC1441C8B73FCAB55AAF0D22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1BB94DDD0BC847C0BF145D2952989C24">
    <w:name w:val="1BB94DDD0BC847C0BF145D2952989C24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474D2A4870451D85E5B04EA0586DE72">
    <w:name w:val="6A474D2A4870451D85E5B04EA0586DE72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22">
    <w:name w:val="7C2CF6902B934955B9832EDCC18B862422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63">
    <w:name w:val="26A7809CA3C24C8F8D265847C615EEF863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25">
    <w:name w:val="0FB3B6EBE06947D88CD80F326D8A59E325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34">
    <w:name w:val="4E3D43F487AF41F2B2F50E84AA12C30634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33">
    <w:name w:val="C5CDF767A91B4334A3D9293FCD1D25F333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7">
    <w:name w:val="AC49DCAC997B4F8FA6E0CBA0AE8ECE0B7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7">
    <w:name w:val="6F1B3A9D55D043D195987F11990BF3647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7">
    <w:name w:val="EB95AB1E14764925BDB50DB9B3A5FBB07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DD4E72D209D464DB5234F2CFA2CB7597">
    <w:name w:val="9DD4E72D209D464DB5234F2CFA2CB7597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B3D100DA1B64853B7222A3BEB3B9D352">
    <w:name w:val="2B3D100DA1B64853B7222A3BEB3B9D352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FC2FAFEFD3D4542A68FE7EE7B5325853">
    <w:name w:val="FFC2FAFEFD3D4542A68FE7EE7B5325853"/>
    <w:rsid w:val="00883FF9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18529E561EC1441C8B73FCAB55AAF0D23">
    <w:name w:val="18529E561EC1441C8B73FCAB55AAF0D23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1BB94DDD0BC847C0BF145D2952989C241">
    <w:name w:val="1BB94DDD0BC847C0BF145D2952989C241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474D2A4870451D85E5B04EA0586DE73">
    <w:name w:val="6A474D2A4870451D85E5B04EA0586DE73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23">
    <w:name w:val="7C2CF6902B934955B9832EDCC18B862423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64">
    <w:name w:val="26A7809CA3C24C8F8D265847C615EEF864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26">
    <w:name w:val="0FB3B6EBE06947D88CD80F326D8A59E326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E3D43F487AF41F2B2F50E84AA12C30635">
    <w:name w:val="4E3D43F487AF41F2B2F50E84AA12C30635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C5CDF767A91B4334A3D9293FCD1D25F334">
    <w:name w:val="C5CDF767A91B4334A3D9293FCD1D25F334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8">
    <w:name w:val="AC49DCAC997B4F8FA6E0CBA0AE8ECE0B8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8">
    <w:name w:val="6F1B3A9D55D043D195987F11990BF3648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8">
    <w:name w:val="EB95AB1E14764925BDB50DB9B3A5FBB08"/>
    <w:rsid w:val="00883FF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317A521B7017417788392E20E3EB4510">
    <w:name w:val="317A521B7017417788392E20E3EB4510"/>
    <w:rsid w:val="00883FF9"/>
  </w:style>
  <w:style w:type="paragraph" w:customStyle="1" w:styleId="67A3A264E36B490399ABB3747114D244">
    <w:name w:val="67A3A264E36B490399ABB3747114D244"/>
    <w:rsid w:val="00883FF9"/>
  </w:style>
  <w:style w:type="paragraph" w:customStyle="1" w:styleId="4264152FE9B34EA4BCC3B9893E4F18B5">
    <w:name w:val="4264152FE9B34EA4BCC3B9893E4F18B5"/>
    <w:rsid w:val="00883FF9"/>
  </w:style>
  <w:style w:type="paragraph" w:customStyle="1" w:styleId="DD38B911EF374A3DB72B43A47AD2C25C">
    <w:name w:val="DD38B911EF374A3DB72B43A47AD2C25C"/>
    <w:rsid w:val="00883FF9"/>
  </w:style>
  <w:style w:type="paragraph" w:customStyle="1" w:styleId="9DD4E72D209D464DB5234F2CFA2CB7598">
    <w:name w:val="9DD4E72D209D464DB5234F2CFA2CB7598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B3D100DA1B64853B7222A3BEB3B9D353">
    <w:name w:val="2B3D100DA1B64853B7222A3BEB3B9D353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FC2FAFEFD3D4542A68FE7EE7B5325854">
    <w:name w:val="FFC2FAFEFD3D4542A68FE7EE7B5325854"/>
    <w:rsid w:val="005F4C19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18529E561EC1441C8B73FCAB55AAF0D24">
    <w:name w:val="18529E561EC1441C8B73FCAB55AAF0D24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1BB94DDD0BC847C0BF145D2952989C242">
    <w:name w:val="1BB94DDD0BC847C0BF145D2952989C242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474D2A4870451D85E5B04EA0586DE74">
    <w:name w:val="6A474D2A4870451D85E5B04EA0586DE74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24">
    <w:name w:val="7C2CF6902B934955B9832EDCC18B862424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65">
    <w:name w:val="26A7809CA3C24C8F8D265847C615EEF865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27">
    <w:name w:val="0FB3B6EBE06947D88CD80F326D8A59E327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264152FE9B34EA4BCC3B9893E4F18B51">
    <w:name w:val="4264152FE9B34EA4BCC3B9893E4F18B51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1ECC35FD0F14283B73C673AFA508490">
    <w:name w:val="61ECC35FD0F14283B73C673AFA508490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D38B911EF374A3DB72B43A47AD2C25C1">
    <w:name w:val="DD38B911EF374A3DB72B43A47AD2C25C1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9">
    <w:name w:val="AC49DCAC997B4F8FA6E0CBA0AE8ECE0B9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9">
    <w:name w:val="6F1B3A9D55D043D195987F11990BF3649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9">
    <w:name w:val="EB95AB1E14764925BDB50DB9B3A5FBB09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DD4E72D209D464DB5234F2CFA2CB7599">
    <w:name w:val="9DD4E72D209D464DB5234F2CFA2CB7599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B3D100DA1B64853B7222A3BEB3B9D354">
    <w:name w:val="2B3D100DA1B64853B7222A3BEB3B9D354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FC2FAFEFD3D4542A68FE7EE7B5325855">
    <w:name w:val="FFC2FAFEFD3D4542A68FE7EE7B5325855"/>
    <w:rsid w:val="005F4C19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8EB7CA3E594B48A097B29EF6E2F1EF4B">
    <w:name w:val="8EB7CA3E594B48A097B29EF6E2F1EF4B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18529E561EC1441C8B73FCAB55AAF0D25">
    <w:name w:val="18529E561EC1441C8B73FCAB55AAF0D25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1BB94DDD0BC847C0BF145D2952989C243">
    <w:name w:val="1BB94DDD0BC847C0BF145D2952989C243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474D2A4870451D85E5B04EA0586DE75">
    <w:name w:val="6A474D2A4870451D85E5B04EA0586DE75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25">
    <w:name w:val="7C2CF6902B934955B9832EDCC18B862425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66">
    <w:name w:val="26A7809CA3C24C8F8D265847C615EEF866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28">
    <w:name w:val="0FB3B6EBE06947D88CD80F326D8A59E328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4264152FE9B34EA4BCC3B9893E4F18B52">
    <w:name w:val="4264152FE9B34EA4BCC3B9893E4F18B52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1ECC35FD0F14283B73C673AFA5084901">
    <w:name w:val="61ECC35FD0F14283B73C673AFA5084901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D38B911EF374A3DB72B43A47AD2C25C2">
    <w:name w:val="DD38B911EF374A3DB72B43A47AD2C25C2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10">
    <w:name w:val="AC49DCAC997B4F8FA6E0CBA0AE8ECE0B10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10">
    <w:name w:val="6F1B3A9D55D043D195987F11990BF36410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10">
    <w:name w:val="EB95AB1E14764925BDB50DB9B3A5FBB010"/>
    <w:rsid w:val="005F4C19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F14CD044BFF4739BBA9A144A8F8D02B">
    <w:name w:val="AF14CD044BFF4739BBA9A144A8F8D02B"/>
    <w:rsid w:val="00146210"/>
  </w:style>
  <w:style w:type="paragraph" w:customStyle="1" w:styleId="23B55217FC9A408C8323EF9D4219F8E5">
    <w:name w:val="23B55217FC9A408C8323EF9D4219F8E5"/>
    <w:rsid w:val="00146210"/>
  </w:style>
  <w:style w:type="paragraph" w:customStyle="1" w:styleId="9DD4E72D209D464DB5234F2CFA2CB75910">
    <w:name w:val="9DD4E72D209D464DB5234F2CFA2CB75910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B3D100DA1B64853B7222A3BEB3B9D355">
    <w:name w:val="2B3D100DA1B64853B7222A3BEB3B9D355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FFC2FAFEFD3D4542A68FE7EE7B5325856">
    <w:name w:val="FFC2FAFEFD3D4542A68FE7EE7B5325856"/>
    <w:rsid w:val="00146210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18529E561EC1441C8B73FCAB55AAF0D26">
    <w:name w:val="18529E561EC1441C8B73FCAB55AAF0D26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1BB94DDD0BC847C0BF145D2952989C244">
    <w:name w:val="1BB94DDD0BC847C0BF145D2952989C244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474D2A4870451D85E5B04EA0586DE76">
    <w:name w:val="6A474D2A4870451D85E5B04EA0586DE76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26">
    <w:name w:val="7C2CF6902B934955B9832EDCC18B862426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67">
    <w:name w:val="26A7809CA3C24C8F8D265847C615EEF867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0FB3B6EBE06947D88CD80F326D8A59E329">
    <w:name w:val="0FB3B6EBE06947D88CD80F326D8A59E329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F14CD044BFF4739BBA9A144A8F8D02B1">
    <w:name w:val="AF14CD044BFF4739BBA9A144A8F8D02B1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21905FD716342ADB200CA548F596A6E">
    <w:name w:val="921905FD716342ADB200CA548F596A6E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829709CFF054D649500148669F32044">
    <w:name w:val="B829709CFF054D649500148669F32044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3B55217FC9A408C8323EF9D4219F8E51">
    <w:name w:val="23B55217FC9A408C8323EF9D4219F8E51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11">
    <w:name w:val="AC49DCAC997B4F8FA6E0CBA0AE8ECE0B11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11">
    <w:name w:val="6F1B3A9D55D043D195987F11990BF36411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11">
    <w:name w:val="EB95AB1E14764925BDB50DB9B3A5FBB011"/>
    <w:rsid w:val="00146210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DD4E72D209D464DB5234F2CFA2CB75911">
    <w:name w:val="9DD4E72D209D464DB5234F2CFA2CB75911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B3D100DA1B64853B7222A3BEB3B9D356">
    <w:name w:val="2B3D100DA1B64853B7222A3BEB3B9D356"/>
    <w:rsid w:val="0032564B"/>
    <w:pPr>
      <w:spacing w:after="0" w:line="240" w:lineRule="auto"/>
      <w:jc w:val="center"/>
    </w:pPr>
    <w:rPr>
      <w:rFonts w:ascii="Times New Roman" w:eastAsiaTheme="minorHAnsi" w:hAnsi="Times New Roman" w:cs="Times New Roman"/>
      <w:noProof/>
      <w:sz w:val="10"/>
      <w:szCs w:val="10"/>
      <w:lang w:eastAsia="en-GB"/>
    </w:rPr>
  </w:style>
  <w:style w:type="paragraph" w:customStyle="1" w:styleId="FFC2FAFEFD3D4542A68FE7EE7B5325857">
    <w:name w:val="FFC2FAFEFD3D4542A68FE7EE7B5325857"/>
    <w:rsid w:val="0032564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18529E561EC1441C8B73FCAB55AAF0D27">
    <w:name w:val="18529E561EC1441C8B73FCAB55AAF0D27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1BB94DDD0BC847C0BF145D2952989C245">
    <w:name w:val="1BB94DDD0BC847C0BF145D2952989C245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A474D2A4870451D85E5B04EA0586DE77">
    <w:name w:val="6A474D2A4870451D85E5B04EA0586DE77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7C2CF6902B934955B9832EDCC18B862427">
    <w:name w:val="7C2CF6902B934955B9832EDCC18B862427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6A7809CA3C24C8F8D265847C615EEF868">
    <w:name w:val="26A7809CA3C24C8F8D265847C615EEF868"/>
    <w:rsid w:val="0032564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0FB3B6EBE06947D88CD80F326D8A59E330">
    <w:name w:val="0FB3B6EBE06947D88CD80F326D8A59E330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F14CD044BFF4739BBA9A144A8F8D02B2">
    <w:name w:val="AF14CD044BFF4739BBA9A144A8F8D02B2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921905FD716342ADB200CA548F596A6E1">
    <w:name w:val="921905FD716342ADB200CA548F596A6E1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B829709CFF054D649500148669F320441">
    <w:name w:val="B829709CFF054D649500148669F320441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23B55217FC9A408C8323EF9D4219F8E52">
    <w:name w:val="23B55217FC9A408C8323EF9D4219F8E52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AC49DCAC997B4F8FA6E0CBA0AE8ECE0B12">
    <w:name w:val="AC49DCAC997B4F8FA6E0CBA0AE8ECE0B12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6F1B3A9D55D043D195987F11990BF36412">
    <w:name w:val="6F1B3A9D55D043D195987F11990BF36412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EB95AB1E14764925BDB50DB9B3A5FBB012">
    <w:name w:val="EB95AB1E14764925BDB50DB9B3A5FBB012"/>
    <w:rsid w:val="0032564B"/>
    <w:pPr>
      <w:spacing w:after="0" w:line="240" w:lineRule="auto"/>
    </w:pPr>
    <w:rPr>
      <w:rFonts w:eastAsiaTheme="minorHAnsi"/>
      <w:sz w:val="24"/>
      <w:szCs w:val="24"/>
      <w:lang w:val="en-GB" w:eastAsia="en-US"/>
    </w:rPr>
  </w:style>
  <w:style w:type="paragraph" w:customStyle="1" w:styleId="D952AD69EE7045F4BF04B97513A540DD">
    <w:name w:val="D952AD69EE7045F4BF04B97513A540DD"/>
    <w:rsid w:val="001F2988"/>
  </w:style>
  <w:style w:type="paragraph" w:customStyle="1" w:styleId="675E775EF2F24679A10294C2BB862C52">
    <w:name w:val="675E775EF2F24679A10294C2BB862C52"/>
    <w:rsid w:val="001F2988"/>
  </w:style>
  <w:style w:type="paragraph" w:customStyle="1" w:styleId="a7">
    <w:name w:val="Текст документа"/>
    <w:basedOn w:val="a"/>
    <w:link w:val="a8"/>
    <w:qFormat/>
    <w:rsid w:val="000C63FF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AF19C8F066A84C4CAC7BE23A656F610F">
    <w:name w:val="AF19C8F066A84C4CAC7BE23A656F610F"/>
    <w:rsid w:val="001F2988"/>
  </w:style>
  <w:style w:type="paragraph" w:customStyle="1" w:styleId="0F85F1CC36644CA08857B48A42D364F5">
    <w:name w:val="0F85F1CC36644CA08857B48A42D364F5"/>
    <w:rsid w:val="001F2988"/>
  </w:style>
  <w:style w:type="character" w:customStyle="1" w:styleId="a8">
    <w:name w:val="Текст документа Знак"/>
    <w:basedOn w:val="a0"/>
    <w:link w:val="a7"/>
    <w:rsid w:val="000C63FF"/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47B30F14B5244EFA980C241BAAD683AB">
    <w:name w:val="47B30F14B5244EFA980C241BAAD683AB"/>
    <w:rsid w:val="00AB5D03"/>
  </w:style>
  <w:style w:type="paragraph" w:customStyle="1" w:styleId="C0AE5269BFA4475D9A81C0FE8EB675D7">
    <w:name w:val="C0AE5269BFA4475D9A81C0FE8EB675D7"/>
    <w:rsid w:val="00AB5D03"/>
  </w:style>
  <w:style w:type="paragraph" w:customStyle="1" w:styleId="B2497DC5ECE04AE3B711B2BD1B7A7C47">
    <w:name w:val="B2497DC5ECE04AE3B711B2BD1B7A7C47"/>
    <w:rsid w:val="00AB5D03"/>
  </w:style>
  <w:style w:type="paragraph" w:customStyle="1" w:styleId="FAC1FEB83E364B178F6FB4A4921CD3BB">
    <w:name w:val="FAC1FEB83E364B178F6FB4A4921CD3BB"/>
    <w:rsid w:val="00AB5D03"/>
  </w:style>
  <w:style w:type="paragraph" w:customStyle="1" w:styleId="9B39DF71713F4D41B316589FEBF53039">
    <w:name w:val="9B39DF71713F4D41B316589FEBF53039"/>
    <w:rsid w:val="00AB5D03"/>
  </w:style>
  <w:style w:type="paragraph" w:customStyle="1" w:styleId="D0E1B79E7B0544D78EAD59CC4F01CBAD3">
    <w:name w:val="D0E1B79E7B0544D78EAD59CC4F01CBAD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FAC1FEB83E364B178F6FB4A4921CD3BB1">
    <w:name w:val="FAC1FEB83E364B178F6FB4A4921CD3BB1"/>
    <w:rsid w:val="00CD0508"/>
    <w:pPr>
      <w:spacing w:after="0" w:line="240" w:lineRule="auto"/>
      <w:jc w:val="center"/>
    </w:pPr>
    <w:rPr>
      <w:rFonts w:ascii="Times New Roman" w:eastAsiaTheme="minorHAnsi" w:hAnsi="Times New Roman" w:cs="Times New Roman"/>
      <w:noProof/>
      <w:sz w:val="10"/>
      <w:szCs w:val="10"/>
      <w:lang w:eastAsia="en-GB"/>
    </w:rPr>
  </w:style>
  <w:style w:type="paragraph" w:customStyle="1" w:styleId="1BB94DDD0BC847C0BF145D2952989C246">
    <w:name w:val="1BB94DDD0BC847C0BF145D2952989C246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A474D2A4870451D85E5B04EA0586DE78">
    <w:name w:val="6A474D2A4870451D85E5B04EA0586DE78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7C2CF6902B934955B9832EDCC18B862428">
    <w:name w:val="7C2CF6902B934955B9832EDCC18B862428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69">
    <w:name w:val="26A7809CA3C24C8F8D265847C615EEF869"/>
    <w:rsid w:val="00CD0508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0FB3B6EBE06947D88CD80F326D8A59E331">
    <w:name w:val="0FB3B6EBE06947D88CD80F326D8A59E331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3">
    <w:name w:val="AF14CD044BFF4739BBA9A144A8F8D02B3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2">
    <w:name w:val="921905FD716342ADB200CA548F596A6E2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2">
    <w:name w:val="B829709CFF054D649500148669F320442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3">
    <w:name w:val="23B55217FC9A408C8323EF9D4219F8E53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13">
    <w:name w:val="AC49DCAC997B4F8FA6E0CBA0AE8ECE0B13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13">
    <w:name w:val="6F1B3A9D55D043D195987F11990BF36413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13">
    <w:name w:val="EB95AB1E14764925BDB50DB9B3A5FBB013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975ED0E67D44AAF92873E6F13BD2A28">
    <w:name w:val="A975ED0E67D44AAF92873E6F13BD2A28"/>
    <w:rsid w:val="00CD0508"/>
  </w:style>
  <w:style w:type="paragraph" w:customStyle="1" w:styleId="B2497DC5ECE04AE3B711B2BD1B7A7C472">
    <w:name w:val="B2497DC5ECE04AE3B711B2BD1B7A7C472"/>
    <w:rsid w:val="00CD050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FAC1FEB83E364B178F6FB4A4921CD3BB2">
    <w:name w:val="FAC1FEB83E364B178F6FB4A4921CD3BB2"/>
    <w:rsid w:val="00CD0508"/>
    <w:pPr>
      <w:spacing w:after="0" w:line="240" w:lineRule="auto"/>
      <w:jc w:val="center"/>
    </w:pPr>
    <w:rPr>
      <w:rFonts w:ascii="Times New Roman" w:eastAsiaTheme="minorHAnsi" w:hAnsi="Times New Roman" w:cs="Times New Roman"/>
      <w:noProof/>
      <w:sz w:val="10"/>
      <w:szCs w:val="10"/>
      <w:lang w:eastAsia="en-GB"/>
    </w:rPr>
  </w:style>
  <w:style w:type="paragraph" w:customStyle="1" w:styleId="1BB94DDD0BC847C0BF145D2952989C247">
    <w:name w:val="1BB94DDD0BC847C0BF145D2952989C247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A474D2A4870451D85E5B04EA0586DE79">
    <w:name w:val="6A474D2A4870451D85E5B04EA0586DE79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7C2CF6902B934955B9832EDCC18B862429">
    <w:name w:val="7C2CF6902B934955B9832EDCC18B862429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70">
    <w:name w:val="26A7809CA3C24C8F8D265847C615EEF870"/>
    <w:rsid w:val="00CD0508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0FB3B6EBE06947D88CD80F326D8A59E332">
    <w:name w:val="0FB3B6EBE06947D88CD80F326D8A59E332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4">
    <w:name w:val="AF14CD044BFF4739BBA9A144A8F8D02B4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3">
    <w:name w:val="921905FD716342ADB200CA548F596A6E3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3">
    <w:name w:val="B829709CFF054D649500148669F320443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4">
    <w:name w:val="23B55217FC9A408C8323EF9D4219F8E54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14">
    <w:name w:val="AC49DCAC997B4F8FA6E0CBA0AE8ECE0B14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14">
    <w:name w:val="6F1B3A9D55D043D195987F11990BF36414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14">
    <w:name w:val="EB95AB1E14764925BDB50DB9B3A5FBB014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2497DC5ECE04AE3B711B2BD1B7A7C473">
    <w:name w:val="B2497DC5ECE04AE3B711B2BD1B7A7C473"/>
    <w:rsid w:val="00CD050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FAC1FEB83E364B178F6FB4A4921CD3BB3">
    <w:name w:val="FAC1FEB83E364B178F6FB4A4921CD3BB3"/>
    <w:rsid w:val="00CD0508"/>
    <w:pPr>
      <w:spacing w:after="0" w:line="240" w:lineRule="auto"/>
      <w:jc w:val="center"/>
    </w:pPr>
    <w:rPr>
      <w:rFonts w:ascii="Times New Roman" w:eastAsiaTheme="minorHAnsi" w:hAnsi="Times New Roman" w:cs="Times New Roman"/>
      <w:noProof/>
      <w:sz w:val="10"/>
      <w:szCs w:val="10"/>
      <w:lang w:eastAsia="en-GB"/>
    </w:rPr>
  </w:style>
  <w:style w:type="paragraph" w:customStyle="1" w:styleId="4DD20F0F928A4FCBBFB6994C36885383">
    <w:name w:val="4DD20F0F928A4FCBBFB6994C36885383"/>
    <w:rsid w:val="00CD050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1BB94DDD0BC847C0BF145D2952989C248">
    <w:name w:val="1BB94DDD0BC847C0BF145D2952989C248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A474D2A4870451D85E5B04EA0586DE710">
    <w:name w:val="6A474D2A4870451D85E5B04EA0586DE710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7C2CF6902B934955B9832EDCC18B862430">
    <w:name w:val="7C2CF6902B934955B9832EDCC18B862430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71">
    <w:name w:val="26A7809CA3C24C8F8D265847C615EEF871"/>
    <w:rsid w:val="00CD0508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0FB3B6EBE06947D88CD80F326D8A59E333">
    <w:name w:val="0FB3B6EBE06947D88CD80F326D8A59E333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5">
    <w:name w:val="AF14CD044BFF4739BBA9A144A8F8D02B5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4">
    <w:name w:val="921905FD716342ADB200CA548F596A6E4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4">
    <w:name w:val="B829709CFF054D649500148669F320444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5">
    <w:name w:val="23B55217FC9A408C8323EF9D4219F8E55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15">
    <w:name w:val="AC49DCAC997B4F8FA6E0CBA0AE8ECE0B15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15">
    <w:name w:val="6F1B3A9D55D043D195987F11990BF36415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15">
    <w:name w:val="EB95AB1E14764925BDB50DB9B3A5FBB015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2497DC5ECE04AE3B711B2BD1B7A7C474">
    <w:name w:val="B2497DC5ECE04AE3B711B2BD1B7A7C474"/>
    <w:rsid w:val="00CD050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paragraph" w:customStyle="1" w:styleId="FAC1FEB83E364B178F6FB4A4921CD3BB4">
    <w:name w:val="FAC1FEB83E364B178F6FB4A4921CD3BB4"/>
    <w:rsid w:val="00CD0508"/>
    <w:pPr>
      <w:spacing w:after="0" w:line="240" w:lineRule="auto"/>
      <w:jc w:val="center"/>
    </w:pPr>
    <w:rPr>
      <w:rFonts w:ascii="Times New Roman" w:eastAsiaTheme="minorHAnsi" w:hAnsi="Times New Roman" w:cs="Times New Roman"/>
      <w:noProof/>
      <w:sz w:val="10"/>
      <w:szCs w:val="10"/>
      <w:lang w:eastAsia="en-GB"/>
    </w:rPr>
  </w:style>
  <w:style w:type="paragraph" w:customStyle="1" w:styleId="4DD20F0F928A4FCBBFB6994C368853831">
    <w:name w:val="4DD20F0F928A4FCBBFB6994C368853831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1BB94DDD0BC847C0BF145D2952989C249">
    <w:name w:val="1BB94DDD0BC847C0BF145D2952989C249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A474D2A4870451D85E5B04EA0586DE711">
    <w:name w:val="6A474D2A4870451D85E5B04EA0586DE711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7C2CF6902B934955B9832EDCC18B862431">
    <w:name w:val="7C2CF6902B934955B9832EDCC18B862431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72">
    <w:name w:val="26A7809CA3C24C8F8D265847C615EEF872"/>
    <w:rsid w:val="00CD0508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0FB3B6EBE06947D88CD80F326D8A59E334">
    <w:name w:val="0FB3B6EBE06947D88CD80F326D8A59E334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6">
    <w:name w:val="AF14CD044BFF4739BBA9A144A8F8D02B6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5">
    <w:name w:val="921905FD716342ADB200CA548F596A6E5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5">
    <w:name w:val="B829709CFF054D649500148669F320445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6">
    <w:name w:val="23B55217FC9A408C8323EF9D4219F8E56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16">
    <w:name w:val="AC49DCAC997B4F8FA6E0CBA0AE8ECE0B16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16">
    <w:name w:val="6F1B3A9D55D043D195987F11990BF36416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16">
    <w:name w:val="EB95AB1E14764925BDB50DB9B3A5FBB016"/>
    <w:rsid w:val="00CD050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F9BFF269477494B8AB2429FDCA038EE2">
    <w:name w:val="9F9BFF269477494B8AB2429FDCA038EE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507F9CE48B64B9786354E8CC03488C3">
    <w:name w:val="A507F9CE48B64B9786354E8CC03488C3"/>
    <w:rsid w:val="004F5602"/>
  </w:style>
  <w:style w:type="paragraph" w:customStyle="1" w:styleId="FAC1FEB83E364B178F6FB4A4921CD3BB5">
    <w:name w:val="FAC1FEB83E364B178F6FB4A4921CD3BB5"/>
    <w:rsid w:val="000C63FF"/>
    <w:pPr>
      <w:spacing w:after="0" w:line="240" w:lineRule="auto"/>
      <w:jc w:val="center"/>
    </w:pPr>
    <w:rPr>
      <w:rFonts w:ascii="Times New Roman" w:eastAsiaTheme="minorHAnsi" w:hAnsi="Times New Roman" w:cs="Times New Roman"/>
      <w:noProof/>
      <w:sz w:val="10"/>
      <w:szCs w:val="10"/>
      <w:lang w:eastAsia="en-GB"/>
    </w:rPr>
  </w:style>
  <w:style w:type="paragraph" w:customStyle="1" w:styleId="4DD20F0F928A4FCBBFB6994C368853832">
    <w:name w:val="4DD20F0F928A4FCBBFB6994C36885383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1BB94DDD0BC847C0BF145D2952989C2410">
    <w:name w:val="1BB94DDD0BC847C0BF145D2952989C241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A474D2A4870451D85E5B04EA0586DE712">
    <w:name w:val="6A474D2A4870451D85E5B04EA0586DE71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7C2CF6902B934955B9832EDCC18B862432">
    <w:name w:val="7C2CF6902B934955B9832EDCC18B86243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73">
    <w:name w:val="26A7809CA3C24C8F8D265847C615EEF873"/>
    <w:rsid w:val="000C63FF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AF14CD044BFF4739BBA9A144A8F8D02B7">
    <w:name w:val="AF14CD044BFF4739BBA9A144A8F8D02B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6">
    <w:name w:val="921905FD716342ADB200CA548F596A6E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6">
    <w:name w:val="B829709CFF054D649500148669F32044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7">
    <w:name w:val="23B55217FC9A408C8323EF9D4219F8E5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17">
    <w:name w:val="AC49DCAC997B4F8FA6E0CBA0AE8ECE0B1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17">
    <w:name w:val="6F1B3A9D55D043D195987F11990BF3641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17">
    <w:name w:val="EB95AB1E14764925BDB50DB9B3A5FBB01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8897F995E57A485E8648478A958379AF">
    <w:name w:val="8897F995E57A485E8648478A958379AF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74">
    <w:name w:val="26A7809CA3C24C8F8D265847C615EEF874"/>
    <w:rsid w:val="000C63FF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AF14CD044BFF4739BBA9A144A8F8D02B8">
    <w:name w:val="AF14CD044BFF4739BBA9A144A8F8D02B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7">
    <w:name w:val="921905FD716342ADB200CA548F596A6E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7">
    <w:name w:val="B829709CFF054D649500148669F32044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8">
    <w:name w:val="23B55217FC9A408C8323EF9D4219F8E5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18">
    <w:name w:val="AC49DCAC997B4F8FA6E0CBA0AE8ECE0B1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18">
    <w:name w:val="6F1B3A9D55D043D195987F11990BF3641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18">
    <w:name w:val="EB95AB1E14764925BDB50DB9B3A5FBB01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75">
    <w:name w:val="26A7809CA3C24C8F8D265847C615EEF875"/>
    <w:rsid w:val="000C63FF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AF14CD044BFF4739BBA9A144A8F8D02B9">
    <w:name w:val="AF14CD044BFF4739BBA9A144A8F8D02B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8">
    <w:name w:val="921905FD716342ADB200CA548F596A6E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8">
    <w:name w:val="B829709CFF054D649500148669F32044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9">
    <w:name w:val="23B55217FC9A408C8323EF9D4219F8E5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19">
    <w:name w:val="AC49DCAC997B4F8FA6E0CBA0AE8ECE0B1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19">
    <w:name w:val="6F1B3A9D55D043D195987F11990BF3641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19">
    <w:name w:val="EB95AB1E14764925BDB50DB9B3A5FBB01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54C0BEDE39784C649C9D9A1A60761C8A">
    <w:name w:val="54C0BEDE39784C649C9D9A1A60761C8A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76">
    <w:name w:val="26A7809CA3C24C8F8D265847C615EEF876"/>
    <w:rsid w:val="000C63FF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AF14CD044BFF4739BBA9A144A8F8D02B10">
    <w:name w:val="AF14CD044BFF4739BBA9A144A8F8D02B1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9">
    <w:name w:val="921905FD716342ADB200CA548F596A6E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9">
    <w:name w:val="B829709CFF054D649500148669F32044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10">
    <w:name w:val="23B55217FC9A408C8323EF9D4219F8E51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20">
    <w:name w:val="AC49DCAC997B4F8FA6E0CBA0AE8ECE0B2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20">
    <w:name w:val="6F1B3A9D55D043D195987F11990BF3642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20">
    <w:name w:val="EB95AB1E14764925BDB50DB9B3A5FBB02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6386F7F6B6C47F1A48A74FC346D7CF3">
    <w:name w:val="A6386F7F6B6C47F1A48A74FC346D7CF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77">
    <w:name w:val="26A7809CA3C24C8F8D265847C615EEF877"/>
    <w:rsid w:val="000C63FF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AF14CD044BFF4739BBA9A144A8F8D02B11">
    <w:name w:val="AF14CD044BFF4739BBA9A144A8F8D02B1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10">
    <w:name w:val="921905FD716342ADB200CA548F596A6E1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10">
    <w:name w:val="B829709CFF054D649500148669F320441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11">
    <w:name w:val="23B55217FC9A408C8323EF9D4219F8E51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21">
    <w:name w:val="AC49DCAC997B4F8FA6E0CBA0AE8ECE0B2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21">
    <w:name w:val="6F1B3A9D55D043D195987F11990BF3642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21">
    <w:name w:val="EB95AB1E14764925BDB50DB9B3A5FBB02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193D036F5D7D4AA19509993BF49DF479">
    <w:name w:val="193D036F5D7D4AA19509993BF49DF47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78">
    <w:name w:val="26A7809CA3C24C8F8D265847C615EEF878"/>
    <w:rsid w:val="000C63FF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AF14CD044BFF4739BBA9A144A8F8D02B12">
    <w:name w:val="AF14CD044BFF4739BBA9A144A8F8D02B1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11">
    <w:name w:val="921905FD716342ADB200CA548F596A6E1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11">
    <w:name w:val="B829709CFF054D649500148669F320441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12">
    <w:name w:val="23B55217FC9A408C8323EF9D4219F8E51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22">
    <w:name w:val="AC49DCAC997B4F8FA6E0CBA0AE8ECE0B2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22">
    <w:name w:val="6F1B3A9D55D043D195987F11990BF3642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22">
    <w:name w:val="EB95AB1E14764925BDB50DB9B3A5FBB02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193D036F5D7D4AA19509993BF49DF4791">
    <w:name w:val="193D036F5D7D4AA19509993BF49DF479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07DB05C7B69411E935CEA95D67A7BEE">
    <w:name w:val="E07DB05C7B69411E935CEA95D67A7BEE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79">
    <w:name w:val="26A7809CA3C24C8F8D265847C615EEF879"/>
    <w:rsid w:val="000C63FF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AF14CD044BFF4739BBA9A144A8F8D02B13">
    <w:name w:val="AF14CD044BFF4739BBA9A144A8F8D02B1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12">
    <w:name w:val="921905FD716342ADB200CA548F596A6E1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12">
    <w:name w:val="B829709CFF054D649500148669F320441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13">
    <w:name w:val="23B55217FC9A408C8323EF9D4219F8E51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23">
    <w:name w:val="AC49DCAC997B4F8FA6E0CBA0AE8ECE0B2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23">
    <w:name w:val="6F1B3A9D55D043D195987F11990BF3642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23">
    <w:name w:val="EB95AB1E14764925BDB50DB9B3A5FBB02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193D036F5D7D4AA19509993BF49DF4792">
    <w:name w:val="193D036F5D7D4AA19509993BF49DF479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07DB05C7B69411E935CEA95D67A7BEE1">
    <w:name w:val="E07DB05C7B69411E935CEA95D67A7BEE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D0E1B79E7B0544D78EAD59CC4F01CBAD">
    <w:name w:val="D0E1B79E7B0544D78EAD59CC4F01CBAD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80">
    <w:name w:val="26A7809CA3C24C8F8D265847C615EEF880"/>
    <w:rsid w:val="000C63FF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AF14CD044BFF4739BBA9A144A8F8D02B14">
    <w:name w:val="AF14CD044BFF4739BBA9A144A8F8D02B1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13">
    <w:name w:val="921905FD716342ADB200CA548F596A6E1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13">
    <w:name w:val="B829709CFF054D649500148669F320441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14">
    <w:name w:val="23B55217FC9A408C8323EF9D4219F8E51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24">
    <w:name w:val="AC49DCAC997B4F8FA6E0CBA0AE8ECE0B2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24">
    <w:name w:val="6F1B3A9D55D043D195987F11990BF3642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24">
    <w:name w:val="EB95AB1E14764925BDB50DB9B3A5FBB02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193D036F5D7D4AA19509993BF49DF4793">
    <w:name w:val="193D036F5D7D4AA19509993BF49DF479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07DB05C7B69411E935CEA95D67A7BEE2">
    <w:name w:val="E07DB05C7B69411E935CEA95D67A7BEE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D0E1B79E7B0544D78EAD59CC4F01CBAD1">
    <w:name w:val="D0E1B79E7B0544D78EAD59CC4F01CBAD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50DC4942DFAE4D8AADA2ACB36359BC53">
    <w:name w:val="50DC4942DFAE4D8AADA2ACB36359BC5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6A7809CA3C24C8F8D265847C615EEF881">
    <w:name w:val="26A7809CA3C24C8F8D265847C615EEF881"/>
    <w:rsid w:val="000C63FF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szCs w:val="24"/>
      <w:lang w:eastAsia="en-US"/>
    </w:rPr>
  </w:style>
  <w:style w:type="paragraph" w:customStyle="1" w:styleId="AF14CD044BFF4739BBA9A144A8F8D02B15">
    <w:name w:val="AF14CD044BFF4739BBA9A144A8F8D02B1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14">
    <w:name w:val="921905FD716342ADB200CA548F596A6E1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14">
    <w:name w:val="B829709CFF054D649500148669F320441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15">
    <w:name w:val="23B55217FC9A408C8323EF9D4219F8E51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25">
    <w:name w:val="AC49DCAC997B4F8FA6E0CBA0AE8ECE0B2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25">
    <w:name w:val="6F1B3A9D55D043D195987F11990BF3642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25">
    <w:name w:val="EB95AB1E14764925BDB50DB9B3A5FBB02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F9BFF269477494B8AB2429FDCA038EE">
    <w:name w:val="9F9BFF269477494B8AB2429FDCA038EE"/>
    <w:rsid w:val="000C63FF"/>
  </w:style>
  <w:style w:type="paragraph" w:customStyle="1" w:styleId="193D036F5D7D4AA19509993BF49DF4794">
    <w:name w:val="193D036F5D7D4AA19509993BF49DF479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07DB05C7B69411E935CEA95D67A7BEE3">
    <w:name w:val="E07DB05C7B69411E935CEA95D67A7BEE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D0E1B79E7B0544D78EAD59CC4F01CBAD2">
    <w:name w:val="D0E1B79E7B0544D78EAD59CC4F01CBAD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F9BFF269477494B8AB2429FDCA038EE1">
    <w:name w:val="9F9BFF269477494B8AB2429FDCA038EE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50DC4942DFAE4D8AADA2ACB36359BC531">
    <w:name w:val="50DC4942DFAE4D8AADA2ACB36359BC53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16">
    <w:name w:val="AF14CD044BFF4739BBA9A144A8F8D02B1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15">
    <w:name w:val="921905FD716342ADB200CA548F596A6E1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15">
    <w:name w:val="B829709CFF054D649500148669F320441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16">
    <w:name w:val="23B55217FC9A408C8323EF9D4219F8E51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26">
    <w:name w:val="AC49DCAC997B4F8FA6E0CBA0AE8ECE0B2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26">
    <w:name w:val="6F1B3A9D55D043D195987F11990BF3642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26">
    <w:name w:val="EB95AB1E14764925BDB50DB9B3A5FBB02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8C19EF06AB7F4D8B885A6CD24355DA0C">
    <w:name w:val="8C19EF06AB7F4D8B885A6CD24355DA0C"/>
    <w:rsid w:val="000C63FF"/>
  </w:style>
  <w:style w:type="paragraph" w:customStyle="1" w:styleId="50DC4942DFAE4D8AADA2ACB36359BC532">
    <w:name w:val="50DC4942DFAE4D8AADA2ACB36359BC53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095001F9F124B90A8C9494E28A6C9B2">
    <w:name w:val="4095001F9F124B90A8C9494E28A6C9B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A128631EDE54676973AA10CFCADDC581">
    <w:name w:val="2A128631EDE54676973AA10CFCADDC58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17">
    <w:name w:val="AF14CD044BFF4739BBA9A144A8F8D02B1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16">
    <w:name w:val="921905FD716342ADB200CA548F596A6E1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16">
    <w:name w:val="B829709CFF054D649500148669F320441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17">
    <w:name w:val="23B55217FC9A408C8323EF9D4219F8E51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27">
    <w:name w:val="AC49DCAC997B4F8FA6E0CBA0AE8ECE0B2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27">
    <w:name w:val="6F1B3A9D55D043D195987F11990BF3642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27">
    <w:name w:val="EB95AB1E14764925BDB50DB9B3A5FBB02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193D036F5D7D4AA19509993BF49DF4796">
    <w:name w:val="193D036F5D7D4AA19509993BF49DF479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07DB05C7B69411E935CEA95D67A7BEE5">
    <w:name w:val="E07DB05C7B69411E935CEA95D67A7BEE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C8EDB283DE74D2F9CD56AC6EFFE7875">
    <w:name w:val="4C8EDB283DE74D2F9CD56AC6EFFE787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D0E1B79E7B0544D78EAD59CC4F01CBAD4">
    <w:name w:val="D0E1B79E7B0544D78EAD59CC4F01CBAD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F9BFF269477494B8AB2429FDCA038EE3">
    <w:name w:val="9F9BFF269477494B8AB2429FDCA038EE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50DC4942DFAE4D8AADA2ACB36359BC533">
    <w:name w:val="50DC4942DFAE4D8AADA2ACB36359BC53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095001F9F124B90A8C9494E28A6C9B21">
    <w:name w:val="4095001F9F124B90A8C9494E28A6C9B2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18">
    <w:name w:val="AF14CD044BFF4739BBA9A144A8F8D02B1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17">
    <w:name w:val="921905FD716342ADB200CA548F596A6E1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17">
    <w:name w:val="B829709CFF054D649500148669F320441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18">
    <w:name w:val="23B55217FC9A408C8323EF9D4219F8E51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28">
    <w:name w:val="AC49DCAC997B4F8FA6E0CBA0AE8ECE0B2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28">
    <w:name w:val="6F1B3A9D55D043D195987F11990BF3642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28">
    <w:name w:val="EB95AB1E14764925BDB50DB9B3A5FBB02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193D036F5D7D4AA19509993BF49DF4797">
    <w:name w:val="193D036F5D7D4AA19509993BF49DF479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07DB05C7B69411E935CEA95D67A7BEE6">
    <w:name w:val="E07DB05C7B69411E935CEA95D67A7BEE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C8EDB283DE74D2F9CD56AC6EFFE78751">
    <w:name w:val="4C8EDB283DE74D2F9CD56AC6EFFE7875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D0E1B79E7B0544D78EAD59CC4F01CBAD5">
    <w:name w:val="D0E1B79E7B0544D78EAD59CC4F01CBAD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F9BFF269477494B8AB2429FDCA038EE4">
    <w:name w:val="9F9BFF269477494B8AB2429FDCA038EE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50DC4942DFAE4D8AADA2ACB36359BC534">
    <w:name w:val="50DC4942DFAE4D8AADA2ACB36359BC53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095001F9F124B90A8C9494E28A6C9B22">
    <w:name w:val="4095001F9F124B90A8C9494E28A6C9B2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19">
    <w:name w:val="AF14CD044BFF4739BBA9A144A8F8D02B1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18">
    <w:name w:val="921905FD716342ADB200CA548F596A6E1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18">
    <w:name w:val="B829709CFF054D649500148669F320441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19">
    <w:name w:val="23B55217FC9A408C8323EF9D4219F8E51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29">
    <w:name w:val="AC49DCAC997B4F8FA6E0CBA0AE8ECE0B2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29">
    <w:name w:val="6F1B3A9D55D043D195987F11990BF3642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29">
    <w:name w:val="EB95AB1E14764925BDB50DB9B3A5FBB02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193D036F5D7D4AA19509993BF49DF4798">
    <w:name w:val="193D036F5D7D4AA19509993BF49DF479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07DB05C7B69411E935CEA95D67A7BEE7">
    <w:name w:val="E07DB05C7B69411E935CEA95D67A7BEE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C8EDB283DE74D2F9CD56AC6EFFE78752">
    <w:name w:val="4C8EDB283DE74D2F9CD56AC6EFFE78752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193D036F5D7D4AA19509993BF49DF4799">
    <w:name w:val="193D036F5D7D4AA19509993BF49DF479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07DB05C7B69411E935CEA95D67A7BEE8">
    <w:name w:val="E07DB05C7B69411E935CEA95D67A7BEE8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C8EDB283DE74D2F9CD56AC6EFFE78753">
    <w:name w:val="4C8EDB283DE74D2F9CD56AC6EFFE7875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5A8CDE30FCC4274AD86C36716D3E08D">
    <w:name w:val="65A8CDE30FCC4274AD86C36716D3E08D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D0E1B79E7B0544D78EAD59CC4F01CBAD6">
    <w:name w:val="D0E1B79E7B0544D78EAD59CC4F01CBAD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F9BFF269477494B8AB2429FDCA038EE5">
    <w:name w:val="9F9BFF269477494B8AB2429FDCA038EE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50DC4942DFAE4D8AADA2ACB36359BC535">
    <w:name w:val="50DC4942DFAE4D8AADA2ACB36359BC535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095001F9F124B90A8C9494E28A6C9B23">
    <w:name w:val="4095001F9F124B90A8C9494E28A6C9B23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20">
    <w:name w:val="AF14CD044BFF4739BBA9A144A8F8D02B2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19">
    <w:name w:val="921905FD716342ADB200CA548F596A6E1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19">
    <w:name w:val="B829709CFF054D649500148669F320441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20">
    <w:name w:val="23B55217FC9A408C8323EF9D4219F8E52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30">
    <w:name w:val="AC49DCAC997B4F8FA6E0CBA0AE8ECE0B3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30">
    <w:name w:val="6F1B3A9D55D043D195987F11990BF3643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30">
    <w:name w:val="EB95AB1E14764925BDB50DB9B3A5FBB03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2662726C2AE4EFA90233CD53B33DBD9">
    <w:name w:val="A2662726C2AE4EFA90233CD53B33DBD9"/>
    <w:rsid w:val="000C63FF"/>
  </w:style>
  <w:style w:type="paragraph" w:customStyle="1" w:styleId="41412F0BB75E42E7AA3CB046A4A0E5E0">
    <w:name w:val="41412F0BB75E42E7AA3CB046A4A0E5E0"/>
    <w:rsid w:val="000C63FF"/>
  </w:style>
  <w:style w:type="paragraph" w:customStyle="1" w:styleId="DB409925DB214953B1E7799178DE0052">
    <w:name w:val="DB409925DB214953B1E7799178DE0052"/>
    <w:rsid w:val="000C63FF"/>
  </w:style>
  <w:style w:type="paragraph" w:customStyle="1" w:styleId="193D036F5D7D4AA19509993BF49DF47910">
    <w:name w:val="193D036F5D7D4AA19509993BF49DF4791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07DB05C7B69411E935CEA95D67A7BEE9">
    <w:name w:val="E07DB05C7B69411E935CEA95D67A7BEE9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C8EDB283DE74D2F9CD56AC6EFFE78754">
    <w:name w:val="4C8EDB283DE74D2F9CD56AC6EFFE7875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D0E1B79E7B0544D78EAD59CC4F01CBAD7">
    <w:name w:val="D0E1B79E7B0544D78EAD59CC4F01CBAD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F9BFF269477494B8AB2429FDCA038EE6">
    <w:name w:val="9F9BFF269477494B8AB2429FDCA038EE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50DC4942DFAE4D8AADA2ACB36359BC536">
    <w:name w:val="50DC4942DFAE4D8AADA2ACB36359BC536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095001F9F124B90A8C9494E28A6C9B24">
    <w:name w:val="4095001F9F124B90A8C9494E28A6C9B24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21">
    <w:name w:val="AF14CD044BFF4739BBA9A144A8F8D02B2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20">
    <w:name w:val="921905FD716342ADB200CA548F596A6E2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20">
    <w:name w:val="B829709CFF054D649500148669F3204420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21">
    <w:name w:val="23B55217FC9A408C8323EF9D4219F8E52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805B97DF7354CA4BB85A1181BB5BF17">
    <w:name w:val="6805B97DF7354CA4BB85A1181BB5BF17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C49DCAC997B4F8FA6E0CBA0AE8ECE0B31">
    <w:name w:val="AC49DCAC997B4F8FA6E0CBA0AE8ECE0B3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6F1B3A9D55D043D195987F11990BF36431">
    <w:name w:val="6F1B3A9D55D043D195987F11990BF3643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B95AB1E14764925BDB50DB9B3A5FBB031">
    <w:name w:val="EB95AB1E14764925BDB50DB9B3A5FBB031"/>
    <w:rsid w:val="000C63FF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193D036F5D7D4AA19509993BF49DF47911">
    <w:name w:val="193D036F5D7D4AA19509993BF49DF47911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07DB05C7B69411E935CEA95D67A7BEE10">
    <w:name w:val="E07DB05C7B69411E935CEA95D67A7BEE10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C8EDB283DE74D2F9CD56AC6EFFE78755">
    <w:name w:val="4C8EDB283DE74D2F9CD56AC6EFFE78755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D0E1B79E7B0544D78EAD59CC4F01CBAD8">
    <w:name w:val="D0E1B79E7B0544D78EAD59CC4F01CBAD8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F9BFF269477494B8AB2429FDCA038EE7">
    <w:name w:val="9F9BFF269477494B8AB2429FDCA038EE7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50DC4942DFAE4D8AADA2ACB36359BC537">
    <w:name w:val="50DC4942DFAE4D8AADA2ACB36359BC537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095001F9F124B90A8C9494E28A6C9B25">
    <w:name w:val="4095001F9F124B90A8C9494E28A6C9B25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22">
    <w:name w:val="AF14CD044BFF4739BBA9A144A8F8D02B22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21">
    <w:name w:val="921905FD716342ADB200CA548F596A6E21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21">
    <w:name w:val="B829709CFF054D649500148669F3204421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22">
    <w:name w:val="23B55217FC9A408C8323EF9D4219F8E522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0A1933D7B0FC4C32AD1056FF3FC8F24E">
    <w:name w:val="0A1933D7B0FC4C32AD1056FF3FC8F24E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3242CBBC53E47F5A0322AEB3AFA1470">
    <w:name w:val="E3242CBBC53E47F5A0322AEB3AFA1470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C904DD57F1F4472AA8F0233A46FEBB51">
    <w:name w:val="C904DD57F1F4472AA8F0233A46FEBB51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3F6530273004FE6956996928512A8AC">
    <w:name w:val="E3F6530273004FE6956996928512A8AC"/>
    <w:rsid w:val="00D62788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FB9A3E8FD8E0486396CC49486B9B3197">
    <w:name w:val="FB9A3E8FD8E0486396CC49486B9B3197"/>
    <w:rsid w:val="00C928EA"/>
  </w:style>
  <w:style w:type="paragraph" w:customStyle="1" w:styleId="193D036F5D7D4AA19509993BF49DF47912">
    <w:name w:val="193D036F5D7D4AA19509993BF49DF47912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07DB05C7B69411E935CEA95D67A7BEE11">
    <w:name w:val="E07DB05C7B69411E935CEA95D67A7BEE11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C8EDB283DE74D2F9CD56AC6EFFE78756">
    <w:name w:val="4C8EDB283DE74D2F9CD56AC6EFFE78756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D0E1B79E7B0544D78EAD59CC4F01CBAD9">
    <w:name w:val="D0E1B79E7B0544D78EAD59CC4F01CBAD9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F9BFF269477494B8AB2429FDCA038EE8">
    <w:name w:val="9F9BFF269477494B8AB2429FDCA038EE8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50DC4942DFAE4D8AADA2ACB36359BC538">
    <w:name w:val="50DC4942DFAE4D8AADA2ACB36359BC538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4095001F9F124B90A8C9494E28A6C9B26">
    <w:name w:val="4095001F9F124B90A8C9494E28A6C9B26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AF14CD044BFF4739BBA9A144A8F8D02B23">
    <w:name w:val="AF14CD044BFF4739BBA9A144A8F8D02B23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921905FD716342ADB200CA548F596A6E22">
    <w:name w:val="921905FD716342ADB200CA548F596A6E22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B829709CFF054D649500148669F3204422">
    <w:name w:val="B829709CFF054D649500148669F3204422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23B55217FC9A408C8323EF9D4219F8E523">
    <w:name w:val="23B55217FC9A408C8323EF9D4219F8E523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0A1933D7B0FC4C32AD1056FF3FC8F24E1">
    <w:name w:val="0A1933D7B0FC4C32AD1056FF3FC8F24E1"/>
    <w:rsid w:val="00EC2A07"/>
    <w:pPr>
      <w:spacing w:after="0" w:line="240" w:lineRule="auto"/>
    </w:pPr>
    <w:rPr>
      <w:rFonts w:ascii="Times New Roman" w:eastAsiaTheme="minorHAnsi" w:hAnsi="Times New Roman"/>
      <w:sz w:val="28"/>
      <w:szCs w:val="24"/>
      <w:lang w:val="en-GB" w:eastAsia="en-US"/>
    </w:rPr>
  </w:style>
  <w:style w:type="paragraph" w:customStyle="1" w:styleId="ED86E3CDF0E74CE5A86E80E802BB3D84">
    <w:name w:val="ED86E3CDF0E74CE5A86E80E802BB3D84"/>
    <w:rsid w:val="00EC2A07"/>
  </w:style>
  <w:style w:type="paragraph" w:customStyle="1" w:styleId="4E6277E69FE043EEA1394564AD667305">
    <w:name w:val="4E6277E69FE043EEA1394564AD667305"/>
    <w:rsid w:val="004862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wrap="square" tIns="0" bIns="0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6B915-8DD8-405D-91F2-7D0FAC9EA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Приказ о подготовке графика отпусков на 2026 год. С правками НК</Template>
  <TotalTime>10</TotalTime>
  <Application>LibreOffice/7.5.6.2$Linux_X86_64 LibreOffice_project/50$Build-2</Application>
  <AppVersion>15.0000</AppVersion>
  <DocSecurity>4</DocSecurity>
  <Pages>4</Pages>
  <Words>506</Words>
  <Characters>2915</Characters>
  <CharactersWithSpaces>3438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2025-10-22T13:03:54Z</dcterms:created>
  <dc:creator/>
  <dc:description/>
  <dc:language>ru-RU</dc:language>
  <cp:lastModifiedBy/>
  <cp:lastPrinted>2020-02-27T07:38:00Z</cp:lastPrinted>
  <dcterms:modified xsi:type="dcterms:W3CDTF">2025-10-22T13:04:26Z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